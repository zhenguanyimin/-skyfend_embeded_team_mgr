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C6471" w14:textId="77777777" w:rsidR="00C616FA" w:rsidRDefault="00C616FA" w:rsidP="00C616FA">
      <w:pPr>
        <w:rPr>
          <w:rFonts w:ascii="SimSun" w:hAnsi="SimSun"/>
        </w:rPr>
      </w:pPr>
    </w:p>
    <w:p w14:paraId="165DB039" w14:textId="77777777" w:rsidR="009C4FEE" w:rsidRPr="0083385F" w:rsidRDefault="009C4FEE" w:rsidP="00C616FA">
      <w:pPr>
        <w:rPr>
          <w:rFonts w:ascii="SimSun" w:hAnsi="SimSun"/>
        </w:rPr>
      </w:pPr>
    </w:p>
    <w:p w14:paraId="7DA6238E" w14:textId="77777777" w:rsidR="005C36F5" w:rsidRPr="0083385F" w:rsidRDefault="005C36F5" w:rsidP="00D22BC4">
      <w:pPr>
        <w:pStyle w:val="ad"/>
        <w:jc w:val="both"/>
        <w:outlineLvl w:val="0"/>
        <w:rPr>
          <w:rFonts w:ascii="SimSun" w:eastAsia="SimSun" w:hAnsi="SimSun"/>
        </w:rPr>
      </w:pPr>
    </w:p>
    <w:p w14:paraId="792C603B" w14:textId="43E6797E" w:rsidR="004327D9" w:rsidRPr="0083385F" w:rsidRDefault="00CF3AF5" w:rsidP="004327D9">
      <w:pPr>
        <w:jc w:val="center"/>
        <w:rPr>
          <w:rFonts w:ascii="SimSun" w:hAnsi="SimSun"/>
          <w:b/>
          <w:bCs/>
          <w:sz w:val="24"/>
        </w:rPr>
      </w:pPr>
      <w:r w:rsidRPr="00CF3AF5">
        <w:rPr>
          <w:rFonts w:ascii="SimSun" w:hAnsi="SimSun" w:hint="eastAsia"/>
          <w:b/>
          <w:sz w:val="56"/>
          <w:szCs w:val="56"/>
        </w:rPr>
        <w:t>SHRD100-OTA升级-设计说明</w:t>
      </w:r>
    </w:p>
    <w:p w14:paraId="3674ADF9" w14:textId="77777777" w:rsidR="00C616FA" w:rsidRPr="0083385F" w:rsidRDefault="00C616FA" w:rsidP="00C616FA">
      <w:pPr>
        <w:rPr>
          <w:rFonts w:ascii="SimSun" w:hAnsi="SimSun"/>
        </w:rPr>
      </w:pPr>
    </w:p>
    <w:p w14:paraId="3542EAB8" w14:textId="77777777" w:rsidR="00C616FA" w:rsidRPr="0083385F" w:rsidRDefault="00C616FA" w:rsidP="00C616FA">
      <w:pPr>
        <w:rPr>
          <w:rFonts w:ascii="SimSun" w:hAnsi="SimSun"/>
          <w:b/>
          <w:bCs/>
          <w:sz w:val="32"/>
        </w:rPr>
      </w:pPr>
    </w:p>
    <w:p w14:paraId="633376B3" w14:textId="77777777" w:rsidR="000E628F" w:rsidRPr="00B05A09" w:rsidRDefault="000E628F" w:rsidP="00C616FA">
      <w:pPr>
        <w:rPr>
          <w:rFonts w:ascii="SimSun" w:hAnsi="SimSun" w:cs="Arial"/>
        </w:rPr>
      </w:pPr>
    </w:p>
    <w:p w14:paraId="485D9368" w14:textId="77777777" w:rsidR="00733C52" w:rsidRPr="0083385F" w:rsidRDefault="00733C52" w:rsidP="00C616FA">
      <w:pPr>
        <w:rPr>
          <w:rFonts w:ascii="SimSun" w:hAnsi="SimSun" w:cs="Arial"/>
        </w:rPr>
      </w:pPr>
    </w:p>
    <w:p w14:paraId="48ECE994" w14:textId="77777777" w:rsidR="00733C52" w:rsidRPr="0083385F" w:rsidRDefault="00733C52" w:rsidP="00C616FA">
      <w:pPr>
        <w:rPr>
          <w:rFonts w:ascii="SimSun" w:hAnsi="SimSun" w:cs="Arial"/>
        </w:rPr>
      </w:pPr>
    </w:p>
    <w:p w14:paraId="43C9A2B7" w14:textId="77777777" w:rsidR="00733C52" w:rsidRPr="0083385F" w:rsidRDefault="00733C52" w:rsidP="00C616FA">
      <w:pPr>
        <w:rPr>
          <w:rFonts w:ascii="SimSun" w:hAnsi="SimSun" w:cs="Arial"/>
        </w:rPr>
      </w:pPr>
    </w:p>
    <w:p w14:paraId="2974190E" w14:textId="77777777" w:rsidR="00C616FA" w:rsidRPr="0083385F" w:rsidRDefault="00C616FA" w:rsidP="00C616FA">
      <w:pPr>
        <w:rPr>
          <w:rFonts w:ascii="SimSun" w:hAnsi="SimSun"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2"/>
        <w:gridCol w:w="6254"/>
      </w:tblGrid>
      <w:tr w:rsidR="004327D9" w:rsidRPr="0083385F" w14:paraId="1A5D8989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65F1E801" w14:textId="77777777" w:rsidR="004327D9" w:rsidRPr="0083385F" w:rsidRDefault="004327D9" w:rsidP="009A7CD9">
            <w:pPr>
              <w:pStyle w:val="ae"/>
              <w:widowControl w:val="0"/>
              <w:spacing w:line="360" w:lineRule="auto"/>
              <w:rPr>
                <w:rFonts w:ascii="SimSun" w:hAnsi="SimSun" w:cs="Arial"/>
                <w:sz w:val="28"/>
                <w:szCs w:val="28"/>
              </w:rPr>
            </w:pPr>
            <w:r w:rsidRPr="0083385F">
              <w:rPr>
                <w:rFonts w:ascii="SimSun" w:hAnsi="SimSun" w:cs="Arial" w:hint="eastAsia"/>
                <w:sz w:val="28"/>
                <w:szCs w:val="28"/>
              </w:rPr>
              <w:t>拟</w:t>
            </w:r>
            <w:r w:rsidR="00BF0734" w:rsidRPr="0083385F">
              <w:rPr>
                <w:rFonts w:ascii="SimSun" w:hAnsi="SimSun" w:cs="Arial" w:hint="eastAsia"/>
                <w:sz w:val="28"/>
                <w:szCs w:val="28"/>
              </w:rPr>
              <w:t xml:space="preserve"> </w:t>
            </w:r>
            <w:r w:rsidRPr="0083385F">
              <w:rPr>
                <w:rFonts w:ascii="SimSun" w:hAnsi="SimSun" w:cs="Arial" w:hint="eastAsia"/>
                <w:sz w:val="28"/>
                <w:szCs w:val="28"/>
              </w:rPr>
              <w:t>制</w:t>
            </w:r>
          </w:p>
        </w:tc>
        <w:tc>
          <w:tcPr>
            <w:tcW w:w="6434" w:type="dxa"/>
          </w:tcPr>
          <w:p w14:paraId="0C5E57DE" w14:textId="77777777" w:rsidR="004327D9" w:rsidRPr="0083385F" w:rsidRDefault="004327D9" w:rsidP="00D06788">
            <w:pPr>
              <w:rPr>
                <w:rFonts w:ascii="SimSun" w:hAnsi="SimSun" w:cs="Arial"/>
              </w:rPr>
            </w:pPr>
          </w:p>
        </w:tc>
      </w:tr>
      <w:tr w:rsidR="004327D9" w:rsidRPr="0083385F" w14:paraId="122A0146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117214DB" w14:textId="77777777" w:rsidR="004327D9" w:rsidRPr="0083385F" w:rsidRDefault="004327D9" w:rsidP="009A7CD9">
            <w:pPr>
              <w:pStyle w:val="ae"/>
              <w:widowControl w:val="0"/>
              <w:spacing w:line="360" w:lineRule="auto"/>
              <w:rPr>
                <w:rFonts w:ascii="SimSun" w:hAnsi="SimSun" w:cs="Arial"/>
                <w:sz w:val="28"/>
                <w:szCs w:val="28"/>
              </w:rPr>
            </w:pPr>
            <w:r w:rsidRPr="0083385F">
              <w:rPr>
                <w:rFonts w:ascii="SimSun" w:hAnsi="SimSun" w:cs="Arial" w:hint="eastAsia"/>
                <w:sz w:val="28"/>
                <w:szCs w:val="28"/>
              </w:rPr>
              <w:t>审</w:t>
            </w:r>
            <w:r w:rsidR="00BF0734" w:rsidRPr="0083385F">
              <w:rPr>
                <w:rFonts w:ascii="SimSun" w:hAnsi="SimSun" w:cs="Arial" w:hint="eastAsia"/>
                <w:sz w:val="28"/>
                <w:szCs w:val="28"/>
              </w:rPr>
              <w:t xml:space="preserve"> </w:t>
            </w:r>
            <w:r w:rsidRPr="0083385F">
              <w:rPr>
                <w:rFonts w:ascii="SimSun" w:hAnsi="SimSun" w:cs="Arial" w:hint="eastAsia"/>
                <w:sz w:val="28"/>
                <w:szCs w:val="28"/>
              </w:rPr>
              <w:t>核</w:t>
            </w:r>
          </w:p>
        </w:tc>
        <w:tc>
          <w:tcPr>
            <w:tcW w:w="6434" w:type="dxa"/>
          </w:tcPr>
          <w:p w14:paraId="6096BEFE" w14:textId="77777777" w:rsidR="004327D9" w:rsidRPr="0083385F" w:rsidRDefault="004327D9" w:rsidP="00D06788">
            <w:pPr>
              <w:rPr>
                <w:rFonts w:ascii="SimSun" w:hAnsi="SimSun" w:cs="Arial"/>
              </w:rPr>
            </w:pPr>
          </w:p>
        </w:tc>
      </w:tr>
      <w:tr w:rsidR="0003088B" w:rsidRPr="0083385F" w14:paraId="2BC052C0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707F9C97" w14:textId="77777777" w:rsidR="0003088B" w:rsidRPr="0083385F" w:rsidRDefault="0003088B" w:rsidP="009A7CD9">
            <w:pPr>
              <w:pStyle w:val="ae"/>
              <w:widowControl w:val="0"/>
              <w:spacing w:line="360" w:lineRule="auto"/>
              <w:rPr>
                <w:rFonts w:ascii="SimSun" w:hAnsi="SimSun" w:cs="Arial"/>
                <w:sz w:val="28"/>
                <w:szCs w:val="28"/>
              </w:rPr>
            </w:pPr>
            <w:r w:rsidRPr="0083385F">
              <w:rPr>
                <w:rFonts w:ascii="SimSun" w:hAnsi="SimSun" w:cs="Arial" w:hint="eastAsia"/>
                <w:sz w:val="28"/>
                <w:szCs w:val="28"/>
              </w:rPr>
              <w:t>会签</w:t>
            </w:r>
          </w:p>
        </w:tc>
        <w:tc>
          <w:tcPr>
            <w:tcW w:w="6434" w:type="dxa"/>
          </w:tcPr>
          <w:p w14:paraId="6AA7359A" w14:textId="77777777" w:rsidR="0003088B" w:rsidRPr="0083385F" w:rsidRDefault="0003088B" w:rsidP="00D06788">
            <w:pPr>
              <w:rPr>
                <w:rFonts w:ascii="SimSun" w:hAnsi="SimSun" w:cs="Arial"/>
              </w:rPr>
            </w:pPr>
          </w:p>
        </w:tc>
      </w:tr>
      <w:tr w:rsidR="004327D9" w:rsidRPr="0083385F" w14:paraId="003C8EDC" w14:textId="77777777" w:rsidTr="009A7CD9">
        <w:trPr>
          <w:trHeight w:val="1361"/>
        </w:trPr>
        <w:tc>
          <w:tcPr>
            <w:tcW w:w="2088" w:type="dxa"/>
            <w:shd w:val="clear" w:color="auto" w:fill="C0C0C0"/>
            <w:vAlign w:val="center"/>
          </w:tcPr>
          <w:p w14:paraId="0C33689E" w14:textId="77777777" w:rsidR="004327D9" w:rsidRPr="0083385F" w:rsidRDefault="004327D9" w:rsidP="009A7CD9">
            <w:pPr>
              <w:pStyle w:val="ae"/>
              <w:widowControl w:val="0"/>
              <w:spacing w:line="360" w:lineRule="auto"/>
              <w:rPr>
                <w:rFonts w:ascii="SimSun" w:hAnsi="SimSun" w:cs="Arial"/>
                <w:sz w:val="28"/>
                <w:szCs w:val="28"/>
              </w:rPr>
            </w:pPr>
            <w:r w:rsidRPr="0083385F">
              <w:rPr>
                <w:rFonts w:ascii="SimSun" w:hAnsi="SimSun" w:cs="Arial" w:hint="eastAsia"/>
                <w:sz w:val="28"/>
                <w:szCs w:val="28"/>
              </w:rPr>
              <w:t>批</w:t>
            </w:r>
            <w:r w:rsidR="00BF0734" w:rsidRPr="0083385F">
              <w:rPr>
                <w:rFonts w:ascii="SimSun" w:hAnsi="SimSun" w:cs="Arial" w:hint="eastAsia"/>
                <w:sz w:val="28"/>
                <w:szCs w:val="28"/>
              </w:rPr>
              <w:t xml:space="preserve"> </w:t>
            </w:r>
            <w:r w:rsidRPr="0083385F">
              <w:rPr>
                <w:rFonts w:ascii="SimSun" w:hAnsi="SimSun" w:cs="Arial" w:hint="eastAsia"/>
                <w:sz w:val="28"/>
                <w:szCs w:val="28"/>
              </w:rPr>
              <w:t>准</w:t>
            </w:r>
          </w:p>
        </w:tc>
        <w:tc>
          <w:tcPr>
            <w:tcW w:w="6434" w:type="dxa"/>
          </w:tcPr>
          <w:p w14:paraId="2B413936" w14:textId="77777777" w:rsidR="004327D9" w:rsidRPr="0083385F" w:rsidRDefault="004327D9" w:rsidP="00D06788">
            <w:pPr>
              <w:rPr>
                <w:rFonts w:ascii="SimSun" w:hAnsi="SimSun" w:cs="Arial"/>
              </w:rPr>
            </w:pPr>
          </w:p>
        </w:tc>
      </w:tr>
    </w:tbl>
    <w:p w14:paraId="2E4130EA" w14:textId="77777777" w:rsidR="00815B47" w:rsidRPr="0083385F" w:rsidRDefault="00815B47" w:rsidP="00C616FA">
      <w:pPr>
        <w:rPr>
          <w:rFonts w:ascii="SimSun" w:hAnsi="SimSun" w:cs="Arial"/>
        </w:rPr>
      </w:pPr>
    </w:p>
    <w:p w14:paraId="15FE542F" w14:textId="77777777" w:rsidR="00C616FA" w:rsidRDefault="00C616FA" w:rsidP="00C616FA">
      <w:pPr>
        <w:rPr>
          <w:rFonts w:ascii="SimSun" w:hAnsi="SimSun" w:cs="Arial"/>
        </w:rPr>
      </w:pPr>
    </w:p>
    <w:p w14:paraId="58F04266" w14:textId="77777777" w:rsidR="00C616FA" w:rsidRPr="0083385F" w:rsidRDefault="00174548" w:rsidP="00174548">
      <w:pPr>
        <w:widowControl/>
        <w:spacing w:line="240" w:lineRule="auto"/>
        <w:jc w:val="left"/>
        <w:rPr>
          <w:rFonts w:ascii="SimSun" w:hAnsi="SimSun"/>
        </w:rPr>
      </w:pPr>
      <w:r>
        <w:rPr>
          <w:rFonts w:ascii="SimSun" w:hAnsi="SimSun"/>
        </w:rPr>
        <w:br w:type="page"/>
      </w:r>
    </w:p>
    <w:p w14:paraId="14302D28" w14:textId="77777777" w:rsidR="00C616FA" w:rsidRPr="0083385F" w:rsidRDefault="00C616FA" w:rsidP="00C616FA">
      <w:pPr>
        <w:jc w:val="center"/>
        <w:rPr>
          <w:rFonts w:ascii="SimSun" w:hAnsi="SimSun"/>
          <w:b/>
          <w:sz w:val="32"/>
          <w:szCs w:val="32"/>
        </w:rPr>
      </w:pPr>
      <w:r w:rsidRPr="0083385F">
        <w:rPr>
          <w:rFonts w:ascii="SimSun" w:hAnsi="SimSun" w:hint="eastAsia"/>
          <w:b/>
          <w:sz w:val="32"/>
          <w:szCs w:val="32"/>
        </w:rPr>
        <w:lastRenderedPageBreak/>
        <w:t>修订记录</w:t>
      </w:r>
    </w:p>
    <w:p w14:paraId="174112CD" w14:textId="77777777" w:rsidR="00BF0734" w:rsidRPr="0083385F" w:rsidRDefault="00BF0734" w:rsidP="00C616FA">
      <w:pPr>
        <w:jc w:val="center"/>
        <w:rPr>
          <w:rFonts w:ascii="SimSun" w:hAnsi="SimSun"/>
          <w:b/>
          <w:sz w:val="32"/>
          <w:szCs w:val="32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27"/>
        <w:gridCol w:w="1266"/>
        <w:gridCol w:w="889"/>
        <w:gridCol w:w="3477"/>
        <w:gridCol w:w="1417"/>
      </w:tblGrid>
      <w:tr w:rsidR="008C4381" w:rsidRPr="0083385F" w14:paraId="1A96CB82" w14:textId="77777777" w:rsidTr="009A7CD9">
        <w:tc>
          <w:tcPr>
            <w:tcW w:w="12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367B0FF3" w14:textId="77777777" w:rsidR="00C616FA" w:rsidRPr="0083385F" w:rsidRDefault="00C616FA" w:rsidP="009A7CD9">
            <w:pPr>
              <w:jc w:val="center"/>
              <w:rPr>
                <w:rFonts w:ascii="SimSun" w:hAnsi="SimSun"/>
                <w:b/>
              </w:rPr>
            </w:pPr>
            <w:r w:rsidRPr="0083385F">
              <w:rPr>
                <w:rFonts w:ascii="SimSun" w:hAnsi="SimSun" w:hint="eastAsia"/>
                <w:b/>
              </w:rPr>
              <w:t>修订版本</w:t>
            </w:r>
          </w:p>
        </w:tc>
        <w:tc>
          <w:tcPr>
            <w:tcW w:w="126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2A1FB013" w14:textId="77777777" w:rsidR="00C616FA" w:rsidRPr="0083385F" w:rsidRDefault="00C616FA" w:rsidP="009A7CD9">
            <w:pPr>
              <w:jc w:val="center"/>
              <w:rPr>
                <w:rFonts w:ascii="SimSun" w:hAnsi="SimSun"/>
                <w:b/>
              </w:rPr>
            </w:pPr>
            <w:r w:rsidRPr="0083385F">
              <w:rPr>
                <w:rFonts w:ascii="SimSun" w:hAnsi="SimSun" w:hint="eastAsia"/>
                <w:b/>
              </w:rPr>
              <w:t>日期</w:t>
            </w:r>
          </w:p>
        </w:tc>
        <w:tc>
          <w:tcPr>
            <w:tcW w:w="90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1CB297BB" w14:textId="77777777" w:rsidR="00C616FA" w:rsidRPr="0083385F" w:rsidRDefault="00C616FA" w:rsidP="009A7CD9">
            <w:pPr>
              <w:jc w:val="center"/>
              <w:rPr>
                <w:rFonts w:ascii="SimSun" w:hAnsi="SimSun"/>
                <w:b/>
              </w:rPr>
            </w:pPr>
            <w:r w:rsidRPr="0083385F">
              <w:rPr>
                <w:rFonts w:ascii="SimSun" w:hAnsi="SimSun" w:hint="eastAsia"/>
                <w:b/>
              </w:rPr>
              <w:t>作者</w:t>
            </w:r>
          </w:p>
        </w:tc>
        <w:tc>
          <w:tcPr>
            <w:tcW w:w="3548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0A7397B6" w14:textId="77777777" w:rsidR="00C616FA" w:rsidRPr="0083385F" w:rsidRDefault="00E60F6D" w:rsidP="009A7CD9">
            <w:pPr>
              <w:jc w:val="center"/>
              <w:rPr>
                <w:rFonts w:ascii="SimSun" w:hAnsi="SimSun"/>
                <w:b/>
              </w:rPr>
            </w:pPr>
            <w:r w:rsidRPr="0083385F">
              <w:rPr>
                <w:rFonts w:ascii="SimSun" w:hAnsi="SimSun" w:hint="eastAsia"/>
                <w:b/>
              </w:rPr>
              <w:t>修改</w:t>
            </w:r>
            <w:r w:rsidR="00C616FA" w:rsidRPr="0083385F">
              <w:rPr>
                <w:rFonts w:ascii="SimSun" w:hAnsi="SimSun" w:hint="eastAsia"/>
                <w:b/>
              </w:rPr>
              <w:t>描述</w:t>
            </w:r>
          </w:p>
        </w:tc>
        <w:tc>
          <w:tcPr>
            <w:tcW w:w="1440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E6E6E6"/>
            <w:vAlign w:val="center"/>
          </w:tcPr>
          <w:p w14:paraId="0F8FCC21" w14:textId="77777777" w:rsidR="00C616FA" w:rsidRPr="0083385F" w:rsidRDefault="00C616FA" w:rsidP="009A7CD9">
            <w:pPr>
              <w:jc w:val="center"/>
              <w:rPr>
                <w:rFonts w:ascii="SimSun" w:hAnsi="SimSun"/>
                <w:b/>
              </w:rPr>
            </w:pPr>
            <w:r w:rsidRPr="0083385F">
              <w:rPr>
                <w:rFonts w:ascii="SimSun" w:hAnsi="SimSun" w:hint="eastAsia"/>
                <w:b/>
              </w:rPr>
              <w:t>备注</w:t>
            </w:r>
          </w:p>
        </w:tc>
      </w:tr>
      <w:tr w:rsidR="00AD502D" w:rsidRPr="0083385F" w14:paraId="056C3191" w14:textId="77777777" w:rsidTr="009A7CD9">
        <w:tc>
          <w:tcPr>
            <w:tcW w:w="1240" w:type="dxa"/>
            <w:vAlign w:val="center"/>
          </w:tcPr>
          <w:p w14:paraId="2609F293" w14:textId="77777777" w:rsidR="00AD502D" w:rsidRPr="0083385F" w:rsidRDefault="002711D5" w:rsidP="00B272FC">
            <w:pPr>
              <w:jc w:val="center"/>
              <w:rPr>
                <w:rFonts w:ascii="SimSun" w:hAnsi="SimSun"/>
              </w:rPr>
            </w:pPr>
            <w:r w:rsidRPr="0083385F">
              <w:rPr>
                <w:rFonts w:ascii="SimSun" w:hAnsi="SimSun" w:hint="eastAsia"/>
              </w:rPr>
              <w:t>V</w:t>
            </w:r>
            <w:r w:rsidRPr="0083385F">
              <w:rPr>
                <w:rFonts w:ascii="SimSun" w:hAnsi="SimSun"/>
              </w:rPr>
              <w:t>1.0</w:t>
            </w:r>
          </w:p>
        </w:tc>
        <w:tc>
          <w:tcPr>
            <w:tcW w:w="1260" w:type="dxa"/>
            <w:vAlign w:val="center"/>
          </w:tcPr>
          <w:p w14:paraId="66ABBBA7" w14:textId="2786A707" w:rsidR="00AD502D" w:rsidRPr="0083385F" w:rsidRDefault="002711D5" w:rsidP="00694636">
            <w:pPr>
              <w:jc w:val="center"/>
              <w:rPr>
                <w:rFonts w:ascii="SimSun" w:hAnsi="SimSun"/>
              </w:rPr>
            </w:pPr>
            <w:r w:rsidRPr="0083385F">
              <w:rPr>
                <w:rFonts w:ascii="SimSun" w:hAnsi="SimSun" w:hint="eastAsia"/>
              </w:rPr>
              <w:t>2</w:t>
            </w:r>
            <w:r w:rsidRPr="0083385F">
              <w:rPr>
                <w:rFonts w:ascii="SimSun" w:hAnsi="SimSun"/>
              </w:rPr>
              <w:t>023</w:t>
            </w:r>
            <w:r w:rsidR="008C4381">
              <w:rPr>
                <w:rFonts w:ascii="SimSun" w:hAnsi="SimSun" w:hint="eastAsia"/>
              </w:rPr>
              <w:t>.</w:t>
            </w:r>
            <w:r w:rsidRPr="0083385F">
              <w:rPr>
                <w:rFonts w:ascii="SimSun" w:hAnsi="SimSun"/>
              </w:rPr>
              <w:t>0</w:t>
            </w:r>
            <w:r w:rsidR="00844812">
              <w:rPr>
                <w:rFonts w:ascii="SimSun" w:hAnsi="SimSun"/>
              </w:rPr>
              <w:t>8</w:t>
            </w:r>
            <w:r w:rsidR="008C4381">
              <w:rPr>
                <w:rFonts w:ascii="SimSun" w:hAnsi="SimSun"/>
              </w:rPr>
              <w:t>.</w:t>
            </w:r>
            <w:r w:rsidR="009354A2">
              <w:rPr>
                <w:rFonts w:ascii="SimSun" w:hAnsi="SimSun"/>
              </w:rPr>
              <w:t>10</w:t>
            </w:r>
          </w:p>
        </w:tc>
        <w:tc>
          <w:tcPr>
            <w:tcW w:w="900" w:type="dxa"/>
            <w:vAlign w:val="center"/>
          </w:tcPr>
          <w:p w14:paraId="654AF618" w14:textId="1845834B" w:rsidR="00AD502D" w:rsidRPr="0083385F" w:rsidRDefault="009354A2" w:rsidP="009A7CD9">
            <w:pPr>
              <w:jc w:val="center"/>
              <w:rPr>
                <w:rFonts w:ascii="SimSun" w:hAnsi="SimSun"/>
              </w:rPr>
            </w:pPr>
            <w:r>
              <w:rPr>
                <w:rFonts w:ascii="SimSun" w:hAnsi="SimSun" w:hint="eastAsia"/>
              </w:rPr>
              <w:t>滑国青</w:t>
            </w:r>
          </w:p>
        </w:tc>
        <w:tc>
          <w:tcPr>
            <w:tcW w:w="3548" w:type="dxa"/>
            <w:vAlign w:val="center"/>
          </w:tcPr>
          <w:p w14:paraId="07CFDD4D" w14:textId="77777777" w:rsidR="00AD502D" w:rsidRPr="0083385F" w:rsidRDefault="002711D5" w:rsidP="00DC1D36">
            <w:pPr>
              <w:rPr>
                <w:rFonts w:ascii="SimSun" w:hAnsi="SimSun"/>
              </w:rPr>
            </w:pPr>
            <w:r w:rsidRPr="0083385F">
              <w:rPr>
                <w:rFonts w:ascii="SimSun" w:hAnsi="SimSun"/>
              </w:rPr>
              <w:t>初始版本</w:t>
            </w:r>
          </w:p>
        </w:tc>
        <w:tc>
          <w:tcPr>
            <w:tcW w:w="1440" w:type="dxa"/>
            <w:vAlign w:val="center"/>
          </w:tcPr>
          <w:p w14:paraId="4C6979A3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</w:tr>
      <w:tr w:rsidR="00AD502D" w:rsidRPr="0083385F" w14:paraId="301D2FFD" w14:textId="77777777" w:rsidTr="009A7CD9">
        <w:tc>
          <w:tcPr>
            <w:tcW w:w="1240" w:type="dxa"/>
            <w:vAlign w:val="center"/>
          </w:tcPr>
          <w:p w14:paraId="22B648DE" w14:textId="7E63835D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1260" w:type="dxa"/>
            <w:vAlign w:val="center"/>
          </w:tcPr>
          <w:p w14:paraId="4616212C" w14:textId="3DA1AC80" w:rsidR="00AD502D" w:rsidRPr="0083385F" w:rsidRDefault="00AD502D" w:rsidP="00C0338D">
            <w:pPr>
              <w:jc w:val="center"/>
              <w:rPr>
                <w:rFonts w:ascii="SimSun" w:hAnsi="SimSun"/>
              </w:rPr>
            </w:pPr>
          </w:p>
        </w:tc>
        <w:tc>
          <w:tcPr>
            <w:tcW w:w="900" w:type="dxa"/>
            <w:vAlign w:val="center"/>
          </w:tcPr>
          <w:p w14:paraId="5A037B7C" w14:textId="338CDA5B" w:rsidR="00AD502D" w:rsidRPr="0083385F" w:rsidRDefault="00AD502D" w:rsidP="008C4381">
            <w:pPr>
              <w:rPr>
                <w:rFonts w:ascii="SimSun" w:hAnsi="SimSun"/>
              </w:rPr>
            </w:pPr>
          </w:p>
        </w:tc>
        <w:tc>
          <w:tcPr>
            <w:tcW w:w="3548" w:type="dxa"/>
            <w:vAlign w:val="center"/>
          </w:tcPr>
          <w:p w14:paraId="52A53078" w14:textId="4693EA35" w:rsidR="00AD502D" w:rsidRPr="0083385F" w:rsidRDefault="00AD502D" w:rsidP="00C0338D">
            <w:pPr>
              <w:rPr>
                <w:rFonts w:ascii="SimSun" w:hAnsi="SimSun"/>
              </w:rPr>
            </w:pPr>
          </w:p>
        </w:tc>
        <w:tc>
          <w:tcPr>
            <w:tcW w:w="1440" w:type="dxa"/>
            <w:vAlign w:val="center"/>
          </w:tcPr>
          <w:p w14:paraId="26413F11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</w:tr>
      <w:tr w:rsidR="00AD502D" w:rsidRPr="0083385F" w14:paraId="37500640" w14:textId="77777777" w:rsidTr="009A7CD9">
        <w:tc>
          <w:tcPr>
            <w:tcW w:w="1240" w:type="dxa"/>
            <w:vAlign w:val="center"/>
          </w:tcPr>
          <w:p w14:paraId="6AC6DB51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1260" w:type="dxa"/>
            <w:vAlign w:val="center"/>
          </w:tcPr>
          <w:p w14:paraId="69D8AD88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900" w:type="dxa"/>
            <w:vAlign w:val="center"/>
          </w:tcPr>
          <w:p w14:paraId="38862508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3548" w:type="dxa"/>
            <w:vAlign w:val="center"/>
          </w:tcPr>
          <w:p w14:paraId="0D476998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  <w:tc>
          <w:tcPr>
            <w:tcW w:w="1440" w:type="dxa"/>
            <w:vAlign w:val="center"/>
          </w:tcPr>
          <w:p w14:paraId="07AA9CDA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</w:tr>
      <w:tr w:rsidR="00AD502D" w:rsidRPr="0083385F" w14:paraId="58E389EE" w14:textId="77777777" w:rsidTr="009A7CD9">
        <w:tc>
          <w:tcPr>
            <w:tcW w:w="1240" w:type="dxa"/>
            <w:vAlign w:val="center"/>
          </w:tcPr>
          <w:p w14:paraId="140CA1CA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1260" w:type="dxa"/>
            <w:vAlign w:val="center"/>
          </w:tcPr>
          <w:p w14:paraId="43A7825F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900" w:type="dxa"/>
            <w:vAlign w:val="center"/>
          </w:tcPr>
          <w:p w14:paraId="0C415500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3548" w:type="dxa"/>
            <w:vAlign w:val="center"/>
          </w:tcPr>
          <w:p w14:paraId="41669659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  <w:tc>
          <w:tcPr>
            <w:tcW w:w="1440" w:type="dxa"/>
            <w:vAlign w:val="center"/>
          </w:tcPr>
          <w:p w14:paraId="17A2BAC3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</w:tr>
      <w:tr w:rsidR="00AD502D" w:rsidRPr="0083385F" w14:paraId="62518618" w14:textId="77777777" w:rsidTr="009A7CD9">
        <w:tc>
          <w:tcPr>
            <w:tcW w:w="1240" w:type="dxa"/>
            <w:vAlign w:val="center"/>
          </w:tcPr>
          <w:p w14:paraId="2C2F470E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1260" w:type="dxa"/>
            <w:vAlign w:val="center"/>
          </w:tcPr>
          <w:p w14:paraId="2CC5A487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900" w:type="dxa"/>
            <w:vAlign w:val="center"/>
          </w:tcPr>
          <w:p w14:paraId="35458A9D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3548" w:type="dxa"/>
            <w:vAlign w:val="center"/>
          </w:tcPr>
          <w:p w14:paraId="47E36C05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  <w:tc>
          <w:tcPr>
            <w:tcW w:w="1440" w:type="dxa"/>
            <w:vAlign w:val="center"/>
          </w:tcPr>
          <w:p w14:paraId="7AB3E47D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</w:tr>
      <w:tr w:rsidR="00AD502D" w:rsidRPr="0083385F" w14:paraId="3A57EB5E" w14:textId="77777777" w:rsidTr="009A7CD9">
        <w:tc>
          <w:tcPr>
            <w:tcW w:w="1240" w:type="dxa"/>
            <w:vAlign w:val="center"/>
          </w:tcPr>
          <w:p w14:paraId="6C923C21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1260" w:type="dxa"/>
            <w:vAlign w:val="center"/>
          </w:tcPr>
          <w:p w14:paraId="4119B008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900" w:type="dxa"/>
            <w:vAlign w:val="center"/>
          </w:tcPr>
          <w:p w14:paraId="1182E811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3548" w:type="dxa"/>
            <w:vAlign w:val="center"/>
          </w:tcPr>
          <w:p w14:paraId="660DA0C0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  <w:tc>
          <w:tcPr>
            <w:tcW w:w="1440" w:type="dxa"/>
            <w:vAlign w:val="center"/>
          </w:tcPr>
          <w:p w14:paraId="33DCD804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</w:tr>
      <w:tr w:rsidR="00AD502D" w:rsidRPr="0083385F" w14:paraId="38E81C9E" w14:textId="77777777" w:rsidTr="009A7CD9">
        <w:tc>
          <w:tcPr>
            <w:tcW w:w="1240" w:type="dxa"/>
            <w:vAlign w:val="center"/>
          </w:tcPr>
          <w:p w14:paraId="59ED4DCA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1260" w:type="dxa"/>
            <w:vAlign w:val="center"/>
          </w:tcPr>
          <w:p w14:paraId="7FCE13A6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900" w:type="dxa"/>
            <w:vAlign w:val="center"/>
          </w:tcPr>
          <w:p w14:paraId="1FD4BC45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3548" w:type="dxa"/>
            <w:vAlign w:val="center"/>
          </w:tcPr>
          <w:p w14:paraId="3F476B5F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  <w:tc>
          <w:tcPr>
            <w:tcW w:w="1440" w:type="dxa"/>
            <w:vAlign w:val="center"/>
          </w:tcPr>
          <w:p w14:paraId="31EF0037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</w:tr>
      <w:tr w:rsidR="00AD502D" w:rsidRPr="0083385F" w14:paraId="4B2205A3" w14:textId="77777777" w:rsidTr="009A7CD9">
        <w:tc>
          <w:tcPr>
            <w:tcW w:w="1240" w:type="dxa"/>
            <w:vAlign w:val="center"/>
          </w:tcPr>
          <w:p w14:paraId="3B9E9CAF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1260" w:type="dxa"/>
            <w:vAlign w:val="center"/>
          </w:tcPr>
          <w:p w14:paraId="4EEDC3C2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900" w:type="dxa"/>
            <w:vAlign w:val="center"/>
          </w:tcPr>
          <w:p w14:paraId="127BCFAF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3548" w:type="dxa"/>
            <w:vAlign w:val="center"/>
          </w:tcPr>
          <w:p w14:paraId="32DB16C3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  <w:tc>
          <w:tcPr>
            <w:tcW w:w="1440" w:type="dxa"/>
            <w:vAlign w:val="center"/>
          </w:tcPr>
          <w:p w14:paraId="1A04F46F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</w:tr>
      <w:tr w:rsidR="00AD502D" w:rsidRPr="0083385F" w14:paraId="3AB6E5DF" w14:textId="77777777" w:rsidTr="009A7CD9">
        <w:tc>
          <w:tcPr>
            <w:tcW w:w="1240" w:type="dxa"/>
            <w:vAlign w:val="center"/>
          </w:tcPr>
          <w:p w14:paraId="733F2AB5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1260" w:type="dxa"/>
            <w:vAlign w:val="center"/>
          </w:tcPr>
          <w:p w14:paraId="5956628E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900" w:type="dxa"/>
            <w:vAlign w:val="center"/>
          </w:tcPr>
          <w:p w14:paraId="620FC4B7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3548" w:type="dxa"/>
            <w:vAlign w:val="center"/>
          </w:tcPr>
          <w:p w14:paraId="11FA863C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  <w:tc>
          <w:tcPr>
            <w:tcW w:w="1440" w:type="dxa"/>
            <w:vAlign w:val="center"/>
          </w:tcPr>
          <w:p w14:paraId="52FC78E6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</w:tr>
      <w:tr w:rsidR="00AD502D" w:rsidRPr="0083385F" w14:paraId="29FB9BDA" w14:textId="77777777" w:rsidTr="009A7CD9">
        <w:tc>
          <w:tcPr>
            <w:tcW w:w="1240" w:type="dxa"/>
            <w:vAlign w:val="center"/>
          </w:tcPr>
          <w:p w14:paraId="159D7F72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1260" w:type="dxa"/>
            <w:vAlign w:val="center"/>
          </w:tcPr>
          <w:p w14:paraId="562EED50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900" w:type="dxa"/>
            <w:vAlign w:val="center"/>
          </w:tcPr>
          <w:p w14:paraId="6152F90B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3548" w:type="dxa"/>
            <w:vAlign w:val="center"/>
          </w:tcPr>
          <w:p w14:paraId="4728F2D0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  <w:tc>
          <w:tcPr>
            <w:tcW w:w="1440" w:type="dxa"/>
            <w:vAlign w:val="center"/>
          </w:tcPr>
          <w:p w14:paraId="08F7EAE9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</w:tr>
      <w:tr w:rsidR="00AD502D" w:rsidRPr="0083385F" w14:paraId="3400D236" w14:textId="77777777" w:rsidTr="009A7CD9">
        <w:tc>
          <w:tcPr>
            <w:tcW w:w="1240" w:type="dxa"/>
            <w:vAlign w:val="center"/>
          </w:tcPr>
          <w:p w14:paraId="3496BE4E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1260" w:type="dxa"/>
            <w:vAlign w:val="center"/>
          </w:tcPr>
          <w:p w14:paraId="160F9473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900" w:type="dxa"/>
            <w:vAlign w:val="center"/>
          </w:tcPr>
          <w:p w14:paraId="6EBEB8A5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3548" w:type="dxa"/>
            <w:vAlign w:val="center"/>
          </w:tcPr>
          <w:p w14:paraId="25BE8CFA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  <w:tc>
          <w:tcPr>
            <w:tcW w:w="1440" w:type="dxa"/>
            <w:vAlign w:val="center"/>
          </w:tcPr>
          <w:p w14:paraId="1A331030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</w:tr>
      <w:tr w:rsidR="00AD502D" w:rsidRPr="0083385F" w14:paraId="45264F91" w14:textId="77777777" w:rsidTr="009A7CD9">
        <w:tc>
          <w:tcPr>
            <w:tcW w:w="1240" w:type="dxa"/>
            <w:vAlign w:val="center"/>
          </w:tcPr>
          <w:p w14:paraId="1E8D341E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1260" w:type="dxa"/>
            <w:vAlign w:val="center"/>
          </w:tcPr>
          <w:p w14:paraId="2A1515DA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900" w:type="dxa"/>
            <w:vAlign w:val="center"/>
          </w:tcPr>
          <w:p w14:paraId="05F41375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3548" w:type="dxa"/>
            <w:vAlign w:val="center"/>
          </w:tcPr>
          <w:p w14:paraId="7F9B1903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  <w:tc>
          <w:tcPr>
            <w:tcW w:w="1440" w:type="dxa"/>
            <w:vAlign w:val="center"/>
          </w:tcPr>
          <w:p w14:paraId="7C1B7A0D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</w:tr>
      <w:tr w:rsidR="00AD502D" w:rsidRPr="0083385F" w14:paraId="3D9A2C4E" w14:textId="77777777" w:rsidTr="009A7CD9">
        <w:tc>
          <w:tcPr>
            <w:tcW w:w="1240" w:type="dxa"/>
            <w:vAlign w:val="center"/>
          </w:tcPr>
          <w:p w14:paraId="69C7377A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1260" w:type="dxa"/>
            <w:vAlign w:val="center"/>
          </w:tcPr>
          <w:p w14:paraId="1AA8404E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900" w:type="dxa"/>
            <w:vAlign w:val="center"/>
          </w:tcPr>
          <w:p w14:paraId="43B7A2EA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3548" w:type="dxa"/>
            <w:vAlign w:val="center"/>
          </w:tcPr>
          <w:p w14:paraId="76F1B5C9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  <w:tc>
          <w:tcPr>
            <w:tcW w:w="1440" w:type="dxa"/>
            <w:vAlign w:val="center"/>
          </w:tcPr>
          <w:p w14:paraId="31D7C480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</w:tr>
      <w:tr w:rsidR="00AD502D" w:rsidRPr="0083385F" w14:paraId="4AC3FBB0" w14:textId="77777777" w:rsidTr="009A7CD9">
        <w:tc>
          <w:tcPr>
            <w:tcW w:w="1240" w:type="dxa"/>
            <w:vAlign w:val="center"/>
          </w:tcPr>
          <w:p w14:paraId="5EA282F4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1260" w:type="dxa"/>
            <w:vAlign w:val="center"/>
          </w:tcPr>
          <w:p w14:paraId="1B86A395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900" w:type="dxa"/>
            <w:vAlign w:val="center"/>
          </w:tcPr>
          <w:p w14:paraId="173E55E9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3548" w:type="dxa"/>
            <w:vAlign w:val="center"/>
          </w:tcPr>
          <w:p w14:paraId="4D7289C2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  <w:tc>
          <w:tcPr>
            <w:tcW w:w="1440" w:type="dxa"/>
            <w:vAlign w:val="center"/>
          </w:tcPr>
          <w:p w14:paraId="3E1BC792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</w:tr>
      <w:tr w:rsidR="00AD502D" w:rsidRPr="0083385F" w14:paraId="349D5637" w14:textId="77777777" w:rsidTr="009A7CD9">
        <w:tc>
          <w:tcPr>
            <w:tcW w:w="1240" w:type="dxa"/>
            <w:vAlign w:val="center"/>
          </w:tcPr>
          <w:p w14:paraId="5B9B6BFF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1260" w:type="dxa"/>
            <w:vAlign w:val="center"/>
          </w:tcPr>
          <w:p w14:paraId="748B0667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900" w:type="dxa"/>
            <w:vAlign w:val="center"/>
          </w:tcPr>
          <w:p w14:paraId="1481856C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3548" w:type="dxa"/>
            <w:vAlign w:val="center"/>
          </w:tcPr>
          <w:p w14:paraId="47E83835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  <w:tc>
          <w:tcPr>
            <w:tcW w:w="1440" w:type="dxa"/>
            <w:vAlign w:val="center"/>
          </w:tcPr>
          <w:p w14:paraId="32C11708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</w:tr>
      <w:tr w:rsidR="00AD502D" w:rsidRPr="0083385F" w14:paraId="4CC0B5C1" w14:textId="77777777" w:rsidTr="009A7CD9">
        <w:tc>
          <w:tcPr>
            <w:tcW w:w="1240" w:type="dxa"/>
            <w:vAlign w:val="center"/>
          </w:tcPr>
          <w:p w14:paraId="13013A53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1260" w:type="dxa"/>
            <w:vAlign w:val="center"/>
          </w:tcPr>
          <w:p w14:paraId="31273A6D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900" w:type="dxa"/>
            <w:vAlign w:val="center"/>
          </w:tcPr>
          <w:p w14:paraId="48F92AE2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3548" w:type="dxa"/>
            <w:vAlign w:val="center"/>
          </w:tcPr>
          <w:p w14:paraId="19EEFE4A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  <w:tc>
          <w:tcPr>
            <w:tcW w:w="1440" w:type="dxa"/>
            <w:vAlign w:val="center"/>
          </w:tcPr>
          <w:p w14:paraId="009E1CBA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</w:tr>
      <w:tr w:rsidR="00AD502D" w:rsidRPr="0083385F" w14:paraId="6F2F14B8" w14:textId="77777777" w:rsidTr="009A7CD9">
        <w:tc>
          <w:tcPr>
            <w:tcW w:w="1240" w:type="dxa"/>
            <w:vAlign w:val="center"/>
          </w:tcPr>
          <w:p w14:paraId="18099112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1260" w:type="dxa"/>
            <w:vAlign w:val="center"/>
          </w:tcPr>
          <w:p w14:paraId="420F2A51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900" w:type="dxa"/>
            <w:vAlign w:val="center"/>
          </w:tcPr>
          <w:p w14:paraId="5AD749E7" w14:textId="77777777" w:rsidR="00AD502D" w:rsidRPr="0083385F" w:rsidRDefault="00AD502D" w:rsidP="009A7CD9">
            <w:pPr>
              <w:jc w:val="center"/>
              <w:rPr>
                <w:rFonts w:ascii="SimSun" w:hAnsi="SimSun"/>
              </w:rPr>
            </w:pPr>
          </w:p>
        </w:tc>
        <w:tc>
          <w:tcPr>
            <w:tcW w:w="3548" w:type="dxa"/>
            <w:vAlign w:val="center"/>
          </w:tcPr>
          <w:p w14:paraId="103B1304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  <w:tc>
          <w:tcPr>
            <w:tcW w:w="1440" w:type="dxa"/>
            <w:vAlign w:val="center"/>
          </w:tcPr>
          <w:p w14:paraId="455529BD" w14:textId="77777777" w:rsidR="00AD502D" w:rsidRPr="0083385F" w:rsidRDefault="00AD502D" w:rsidP="00AD502D">
            <w:pPr>
              <w:rPr>
                <w:rFonts w:ascii="SimSun" w:hAnsi="SimSun"/>
              </w:rPr>
            </w:pPr>
          </w:p>
        </w:tc>
      </w:tr>
    </w:tbl>
    <w:p w14:paraId="7C3AC79C" w14:textId="77777777" w:rsidR="00C616FA" w:rsidRPr="0083385F" w:rsidRDefault="00C616FA" w:rsidP="007F1611">
      <w:pPr>
        <w:jc w:val="center"/>
        <w:rPr>
          <w:rFonts w:ascii="SimSun" w:hAnsi="SimSun"/>
        </w:rPr>
      </w:pPr>
    </w:p>
    <w:p w14:paraId="760893BF" w14:textId="77777777" w:rsidR="000B0E18" w:rsidRPr="0083385F" w:rsidRDefault="000B0E18" w:rsidP="000B0E18">
      <w:pPr>
        <w:rPr>
          <w:rFonts w:ascii="SimSun" w:hAnsi="SimSun"/>
        </w:rPr>
        <w:sectPr w:rsidR="000B0E18" w:rsidRPr="0083385F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218EBC4" w14:textId="77777777" w:rsidR="000C12CF" w:rsidRPr="0083385F" w:rsidRDefault="000C12CF" w:rsidP="000C12CF">
      <w:pPr>
        <w:pStyle w:val="TOC"/>
        <w:jc w:val="center"/>
        <w:rPr>
          <w:rFonts w:ascii="SimSun" w:hAnsi="SimSun"/>
          <w:color w:val="auto"/>
        </w:rPr>
      </w:pPr>
      <w:bookmarkStart w:id="0" w:name="_Toc211151418"/>
      <w:r w:rsidRPr="0083385F">
        <w:rPr>
          <w:rFonts w:ascii="SimSun" w:hAnsi="SimSun"/>
          <w:color w:val="auto"/>
          <w:lang w:val="zh-CN"/>
        </w:rPr>
        <w:lastRenderedPageBreak/>
        <w:t>目录</w:t>
      </w:r>
    </w:p>
    <w:p w14:paraId="1AAB998A" w14:textId="1DA2CC1C" w:rsidR="0074627E" w:rsidRDefault="00932911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r w:rsidRPr="0083385F">
        <w:rPr>
          <w:rFonts w:ascii="SimSun" w:hAnsi="SimSun"/>
          <w:b w:val="0"/>
          <w:bCs w:val="0"/>
          <w:caps w:val="0"/>
        </w:rPr>
        <w:fldChar w:fldCharType="begin"/>
      </w:r>
      <w:r w:rsidRPr="0083385F">
        <w:rPr>
          <w:rFonts w:ascii="SimSun" w:hAnsi="SimSun"/>
          <w:b w:val="0"/>
          <w:bCs w:val="0"/>
          <w:caps w:val="0"/>
        </w:rPr>
        <w:instrText xml:space="preserve"> TOC \o "1-3" \h \z \u </w:instrText>
      </w:r>
      <w:r w:rsidRPr="0083385F">
        <w:rPr>
          <w:rFonts w:ascii="SimSun" w:hAnsi="SimSun"/>
          <w:b w:val="0"/>
          <w:bCs w:val="0"/>
          <w:caps w:val="0"/>
        </w:rPr>
        <w:fldChar w:fldCharType="separate"/>
      </w:r>
      <w:hyperlink w:anchor="_Toc146550558" w:history="1">
        <w:r w:rsidR="0074627E" w:rsidRPr="00D00C3E">
          <w:rPr>
            <w:rStyle w:val="a6"/>
            <w:rFonts w:ascii="SimSun" w:hAnsi="SimSun"/>
            <w:noProof/>
          </w:rPr>
          <w:t>1</w:t>
        </w:r>
        <w:r w:rsidR="0074627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="0074627E" w:rsidRPr="00D00C3E">
          <w:rPr>
            <w:rStyle w:val="a6"/>
            <w:rFonts w:ascii="SimSun" w:hAnsi="SimSun"/>
            <w:noProof/>
          </w:rPr>
          <w:t>引言</w:t>
        </w:r>
        <w:r w:rsidR="0074627E">
          <w:rPr>
            <w:noProof/>
            <w:webHidden/>
          </w:rPr>
          <w:tab/>
        </w:r>
        <w:r w:rsidR="0074627E">
          <w:rPr>
            <w:noProof/>
            <w:webHidden/>
          </w:rPr>
          <w:fldChar w:fldCharType="begin"/>
        </w:r>
        <w:r w:rsidR="0074627E">
          <w:rPr>
            <w:noProof/>
            <w:webHidden/>
          </w:rPr>
          <w:instrText xml:space="preserve"> PAGEREF _Toc146550558 \h </w:instrText>
        </w:r>
        <w:r w:rsidR="0074627E">
          <w:rPr>
            <w:noProof/>
            <w:webHidden/>
          </w:rPr>
        </w:r>
        <w:r w:rsidR="0074627E">
          <w:rPr>
            <w:noProof/>
            <w:webHidden/>
          </w:rPr>
          <w:fldChar w:fldCharType="separate"/>
        </w:r>
        <w:r w:rsidR="0074627E">
          <w:rPr>
            <w:noProof/>
            <w:webHidden/>
          </w:rPr>
          <w:t>3</w:t>
        </w:r>
        <w:r w:rsidR="0074627E">
          <w:rPr>
            <w:noProof/>
            <w:webHidden/>
          </w:rPr>
          <w:fldChar w:fldCharType="end"/>
        </w:r>
      </w:hyperlink>
    </w:p>
    <w:p w14:paraId="442E0C90" w14:textId="25BEE3E6" w:rsidR="0074627E" w:rsidRDefault="0074627E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6550559" w:history="1">
        <w:r w:rsidRPr="00D00C3E">
          <w:rPr>
            <w:rStyle w:val="a6"/>
            <w:rFonts w:ascii="SimSun" w:hAnsi="SimSun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rFonts w:ascii="SimSun" w:hAnsi="SimSun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5A4CA74" w14:textId="035ACC8E" w:rsidR="0074627E" w:rsidRDefault="0074627E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6550560" w:history="1">
        <w:r w:rsidRPr="00D00C3E">
          <w:rPr>
            <w:rStyle w:val="a6"/>
            <w:rFonts w:ascii="SimSun" w:hAnsi="SimSun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rFonts w:ascii="SimSun" w:hAnsi="SimSun"/>
            <w:noProof/>
          </w:rPr>
          <w:t>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DF78B53" w14:textId="18E43057" w:rsidR="0074627E" w:rsidRDefault="0074627E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6550561" w:history="1">
        <w:r w:rsidRPr="00D00C3E">
          <w:rPr>
            <w:rStyle w:val="a6"/>
            <w:rFonts w:ascii="SimSun" w:hAnsi="SimSun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rFonts w:ascii="SimSun" w:hAnsi="SimSun"/>
            <w:noProof/>
          </w:rPr>
          <w:t>缩略语定义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CA8B80E" w14:textId="41FB7DD8" w:rsidR="0074627E" w:rsidRDefault="0074627E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6550562" w:history="1">
        <w:r w:rsidRPr="00D00C3E">
          <w:rPr>
            <w:rStyle w:val="a6"/>
            <w:rFonts w:ascii="SimSun" w:hAnsi="SimSun"/>
            <w:noProof/>
          </w:rPr>
          <w:t>1.4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rFonts w:ascii="SimSun" w:hAnsi="SimSun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A9E72D" w14:textId="61396648" w:rsidR="0074627E" w:rsidRDefault="0074627E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hyperlink w:anchor="_Toc146550563" w:history="1">
        <w:r w:rsidRPr="00D00C3E">
          <w:rPr>
            <w:rStyle w:val="a6"/>
            <w:rFonts w:ascii="SimSun" w:hAnsi="SimSun"/>
            <w:noProof/>
            <w:lang w:val="en-GB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rFonts w:ascii="SimSun" w:hAnsi="SimSun"/>
            <w:noProof/>
            <w:lang w:val="en-GB"/>
          </w:rPr>
          <w:t>软件设计说明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166703" w14:textId="336272D0" w:rsidR="0074627E" w:rsidRDefault="0074627E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6550564" w:history="1">
        <w:r w:rsidRPr="00D00C3E">
          <w:rPr>
            <w:rStyle w:val="a6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升级策略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A7ACABC" w14:textId="3A079349" w:rsidR="0074627E" w:rsidRDefault="0074627E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6550565" w:history="1">
        <w:r w:rsidRPr="00D00C3E">
          <w:rPr>
            <w:rStyle w:val="a6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升级实现代码说明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C076AC" w14:textId="30A23ECB" w:rsidR="0074627E" w:rsidRDefault="0074627E">
      <w:pPr>
        <w:pStyle w:val="TOC3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14:ligatures w14:val="standardContextual"/>
        </w:rPr>
      </w:pPr>
      <w:hyperlink w:anchor="_Toc146550566" w:history="1">
        <w:r w:rsidRPr="00D00C3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linux_app</w:t>
        </w:r>
        <w:r w:rsidRPr="00D00C3E">
          <w:rPr>
            <w:rStyle w:val="a6"/>
            <w:noProof/>
          </w:rPr>
          <w:t>程序中的处理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957F60" w14:textId="345CE608" w:rsidR="0074627E" w:rsidRDefault="0074627E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6550567" w:history="1">
        <w:r w:rsidRPr="00D00C3E">
          <w:rPr>
            <w:rStyle w:val="a6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关键问题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7444604" w14:textId="649D4EBC" w:rsidR="0074627E" w:rsidRDefault="0074627E">
      <w:pPr>
        <w:pStyle w:val="TOC3"/>
        <w:tabs>
          <w:tab w:val="left" w:pos="126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14:ligatures w14:val="standardContextual"/>
        </w:rPr>
      </w:pPr>
      <w:hyperlink w:anchor="_Toc146550568" w:history="1">
        <w:r w:rsidRPr="00D00C3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固件完整性校验放哪里？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3ECD83" w14:textId="673A30D8" w:rsidR="0074627E" w:rsidRDefault="0074627E">
      <w:pPr>
        <w:pStyle w:val="TOC3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14:ligatures w14:val="standardContextual"/>
        </w:rPr>
      </w:pPr>
      <w:hyperlink w:anchor="_Toc146550569" w:history="1">
        <w:r w:rsidRPr="00D00C3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Rootfs</w:t>
        </w:r>
        <w:r w:rsidRPr="00D00C3E">
          <w:rPr>
            <w:rStyle w:val="a6"/>
            <w:noProof/>
          </w:rPr>
          <w:t>是否需要展到</w:t>
        </w:r>
        <w:r w:rsidRPr="00D00C3E">
          <w:rPr>
            <w:rStyle w:val="a6"/>
            <w:noProof/>
          </w:rPr>
          <w:t>emmc</w:t>
        </w:r>
        <w:r w:rsidRPr="00D00C3E">
          <w:rPr>
            <w:rStyle w:val="a6"/>
            <w:noProof/>
          </w:rPr>
          <w:t>上加快启动？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5EEE0F" w14:textId="4D2168B6" w:rsidR="0074627E" w:rsidRDefault="0074627E">
      <w:pPr>
        <w:pStyle w:val="TOC3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14:ligatures w14:val="standardContextual"/>
        </w:rPr>
      </w:pPr>
      <w:hyperlink w:anchor="_Toc146550570" w:history="1">
        <w:r w:rsidRPr="00D00C3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Emmc</w:t>
        </w:r>
        <w:r w:rsidRPr="00D00C3E">
          <w:rPr>
            <w:rStyle w:val="a6"/>
            <w:noProof/>
          </w:rPr>
          <w:t>格式化</w:t>
        </w:r>
        <w:r w:rsidRPr="00D00C3E">
          <w:rPr>
            <w:rStyle w:val="a6"/>
            <w:noProof/>
          </w:rPr>
          <w:t>fat</w:t>
        </w:r>
        <w:r w:rsidRPr="00D00C3E">
          <w:rPr>
            <w:rStyle w:val="a6"/>
            <w:noProof/>
          </w:rPr>
          <w:t>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DF9CA0" w14:textId="11BD0630" w:rsidR="0074627E" w:rsidRDefault="0074627E">
      <w:pPr>
        <w:pStyle w:val="TOC3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14:ligatures w14:val="standardContextual"/>
        </w:rPr>
      </w:pPr>
      <w:hyperlink w:anchor="_Toc146550571" w:history="1">
        <w:r w:rsidRPr="00D00C3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Uboot</w:t>
        </w:r>
        <w:r w:rsidRPr="00D00C3E">
          <w:rPr>
            <w:rStyle w:val="a6"/>
            <w:noProof/>
          </w:rPr>
          <w:t>选择版本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888489" w14:textId="6CB4D83F" w:rsidR="0074627E" w:rsidRDefault="0074627E">
      <w:pPr>
        <w:pStyle w:val="TOC3"/>
        <w:tabs>
          <w:tab w:val="left" w:pos="126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14:ligatures w14:val="standardContextual"/>
        </w:rPr>
      </w:pPr>
      <w:hyperlink w:anchor="_Toc146550572" w:history="1">
        <w:r w:rsidRPr="00D00C3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三个版本可以切换的思路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515084" w14:textId="228C2C0A" w:rsidR="0074627E" w:rsidRDefault="0074627E">
      <w:pPr>
        <w:pStyle w:val="TOC3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14:ligatures w14:val="standardContextual"/>
        </w:rPr>
      </w:pPr>
      <w:hyperlink w:anchor="_Toc146550573" w:history="1">
        <w:r w:rsidRPr="00D00C3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Flash</w:t>
        </w:r>
        <w:r w:rsidRPr="00D00C3E">
          <w:rPr>
            <w:rStyle w:val="a6"/>
            <w:noProof/>
          </w:rPr>
          <w:t>分区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48A9C24" w14:textId="4A4A9683" w:rsidR="0074627E" w:rsidRDefault="0074627E">
      <w:pPr>
        <w:pStyle w:val="TOC3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14:ligatures w14:val="standardContextual"/>
        </w:rPr>
      </w:pPr>
      <w:hyperlink w:anchor="_Toc146550574" w:history="1">
        <w:r w:rsidRPr="00D00C3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Uboot</w:t>
        </w:r>
        <w:r w:rsidRPr="00D00C3E">
          <w:rPr>
            <w:rStyle w:val="a6"/>
            <w:noProof/>
          </w:rPr>
          <w:t>里如何获取引导方式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494CFCA" w14:textId="6E4641CD" w:rsidR="0074627E" w:rsidRDefault="0074627E">
      <w:pPr>
        <w:pStyle w:val="TOC3"/>
        <w:tabs>
          <w:tab w:val="left" w:pos="126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14:ligatures w14:val="standardContextual"/>
        </w:rPr>
      </w:pPr>
      <w:hyperlink w:anchor="_Toc146550575" w:history="1">
        <w:r w:rsidRPr="00D00C3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2.3.8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固件文件的压缩格式确定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BF479DD" w14:textId="1298B378" w:rsidR="0074627E" w:rsidRDefault="0074627E">
      <w:pPr>
        <w:pStyle w:val="TOC3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14:ligatures w14:val="standardContextual"/>
        </w:rPr>
      </w:pPr>
      <w:hyperlink w:anchor="_Toc146550576" w:history="1">
        <w:r w:rsidRPr="00D00C3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2.3.9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Bootargs</w:t>
        </w:r>
        <w:r w:rsidRPr="00D00C3E">
          <w:rPr>
            <w:rStyle w:val="a6"/>
            <w:noProof/>
          </w:rPr>
          <w:t>传参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CF3C1F7" w14:textId="03CA09CD" w:rsidR="0074627E" w:rsidRDefault="0074627E">
      <w:pPr>
        <w:pStyle w:val="TOC3"/>
        <w:tabs>
          <w:tab w:val="left" w:pos="126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14:ligatures w14:val="standardContextual"/>
        </w:rPr>
      </w:pPr>
      <w:hyperlink w:anchor="_Toc146550577" w:history="1">
        <w:r w:rsidRPr="00D00C3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2.3.10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升级下载速度问题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E6500C9" w14:textId="50696F98" w:rsidR="0074627E" w:rsidRDefault="0074627E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hyperlink w:anchor="_Toc146550578" w:history="1">
        <w:r w:rsidRPr="00D00C3E">
          <w:rPr>
            <w:rStyle w:val="a6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Issues</w:t>
        </w:r>
        <w:r w:rsidRPr="00D00C3E">
          <w:rPr>
            <w:rStyle w:val="a6"/>
            <w:noProof/>
          </w:rPr>
          <w:t>解答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3DC19FA" w14:textId="14D9EACE" w:rsidR="0074627E" w:rsidRDefault="0074627E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6550579" w:history="1">
        <w:r w:rsidRPr="00D00C3E">
          <w:rPr>
            <w:rStyle w:val="a6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如何生成</w:t>
        </w:r>
        <w:r w:rsidRPr="00D00C3E">
          <w:rPr>
            <w:rStyle w:val="a6"/>
            <w:noProof/>
          </w:rPr>
          <w:t>ota</w:t>
        </w:r>
        <w:r w:rsidRPr="00D00C3E">
          <w:rPr>
            <w:rStyle w:val="a6"/>
            <w:noProof/>
          </w:rPr>
          <w:t>版本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DDD6882" w14:textId="287189DC" w:rsidR="0074627E" w:rsidRDefault="0074627E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6550580" w:history="1">
        <w:r w:rsidRPr="00D00C3E">
          <w:rPr>
            <w:rStyle w:val="a6"/>
            <w:rFonts w:ascii="SimSun" w:hAnsi="SimSun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rFonts w:ascii="SimSun" w:hAnsi="SimSun"/>
            <w:noProof/>
          </w:rPr>
          <w:t>升级中出现设备心跳发不出来，升级卡住问题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1FF1127" w14:textId="55E828CB" w:rsidR="0074627E" w:rsidRDefault="0074627E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6550581" w:history="1">
        <w:r w:rsidRPr="00D00C3E">
          <w:rPr>
            <w:rStyle w:val="a6"/>
            <w:noProof/>
          </w:rPr>
          <w:t>3.3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升级后调用</w:t>
        </w:r>
        <w:r w:rsidRPr="00D00C3E">
          <w:rPr>
            <w:rStyle w:val="a6"/>
            <w:noProof/>
          </w:rPr>
          <w:t>reboot</w:t>
        </w:r>
        <w:r w:rsidRPr="00D00C3E">
          <w:rPr>
            <w:rStyle w:val="a6"/>
            <w:noProof/>
          </w:rPr>
          <w:t>重启时内核挂在</w:t>
        </w:r>
        <w:r w:rsidRPr="00D00C3E">
          <w:rPr>
            <w:rStyle w:val="a6"/>
            <w:noProof/>
          </w:rPr>
          <w:t>wifi</w:t>
        </w:r>
        <w:r w:rsidRPr="00D00C3E">
          <w:rPr>
            <w:rStyle w:val="a6"/>
            <w:noProof/>
          </w:rPr>
          <w:t>抓包处，导致无法重启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141DB69" w14:textId="49BFF5A9" w:rsidR="0074627E" w:rsidRDefault="0074627E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hyperlink w:anchor="_Toc146550582" w:history="1">
        <w:r w:rsidRPr="00D00C3E">
          <w:rPr>
            <w:rStyle w:val="a6"/>
            <w:rFonts w:ascii="SimSun" w:hAnsi="SimSun"/>
            <w:noProof/>
            <w:lang w:val="en-GB"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rFonts w:ascii="SimSun" w:hAnsi="SimSun"/>
            <w:noProof/>
            <w:lang w:val="en-GB"/>
          </w:rPr>
          <w:t>附件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68B279C" w14:textId="6BAD1104" w:rsidR="0074627E" w:rsidRDefault="0074627E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6550583" w:history="1">
        <w:r w:rsidRPr="00D00C3E">
          <w:rPr>
            <w:rStyle w:val="a6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雷达</w:t>
        </w:r>
        <w:r w:rsidRPr="00D00C3E">
          <w:rPr>
            <w:rStyle w:val="a6"/>
            <w:noProof/>
          </w:rPr>
          <w:t>linux</w:t>
        </w:r>
        <w:r w:rsidRPr="00D00C3E">
          <w:rPr>
            <w:rStyle w:val="a6"/>
            <w:noProof/>
          </w:rPr>
          <w:t>的升级机制分析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37B44B1" w14:textId="284A009F" w:rsidR="0074627E" w:rsidRDefault="0074627E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6550584" w:history="1">
        <w:r w:rsidRPr="00D00C3E">
          <w:rPr>
            <w:rStyle w:val="a6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uboot</w:t>
        </w:r>
        <w:r w:rsidRPr="00D00C3E">
          <w:rPr>
            <w:rStyle w:val="a6"/>
            <w:noProof/>
          </w:rPr>
          <w:t>运行脚本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B071CE8" w14:textId="2FD6961A" w:rsidR="0074627E" w:rsidRDefault="0074627E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6550585" w:history="1">
        <w:r w:rsidRPr="00D00C3E">
          <w:rPr>
            <w:rStyle w:val="a6"/>
            <w:noProof/>
          </w:rPr>
          <w:t>4.3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 xml:space="preserve">uboot FIT </w:t>
        </w:r>
        <w:r w:rsidRPr="00D00C3E">
          <w:rPr>
            <w:rStyle w:val="a6"/>
            <w:noProof/>
          </w:rPr>
          <w:t>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AECCB9F" w14:textId="30E8A1B3" w:rsidR="0074627E" w:rsidRDefault="0074627E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6550586" w:history="1">
        <w:r w:rsidRPr="00D00C3E">
          <w:rPr>
            <w:rStyle w:val="a6"/>
            <w:noProof/>
          </w:rPr>
          <w:t>4.4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uboot</w:t>
        </w:r>
        <w:r w:rsidRPr="00D00C3E">
          <w:rPr>
            <w:rStyle w:val="a6"/>
            <w:noProof/>
          </w:rPr>
          <w:t>的压缩解压命令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94C5659" w14:textId="6AE71CB3" w:rsidR="0074627E" w:rsidRDefault="0074627E">
      <w:pPr>
        <w:pStyle w:val="TOC3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14:ligatures w14:val="standardContextual"/>
        </w:rPr>
      </w:pPr>
      <w:hyperlink w:anchor="_Toc146550587" w:history="1">
        <w:r w:rsidRPr="00D00C3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lzmadec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0996806" w14:textId="2D31A88B" w:rsidR="0074627E" w:rsidRDefault="0074627E">
      <w:pPr>
        <w:pStyle w:val="TOC3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14:ligatures w14:val="standardContextual"/>
        </w:rPr>
      </w:pPr>
      <w:hyperlink w:anchor="_Toc146550588" w:history="1">
        <w:r w:rsidRPr="00D00C3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gzwrite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838AA43" w14:textId="15B72D6E" w:rsidR="0074627E" w:rsidRDefault="0074627E">
      <w:pPr>
        <w:pStyle w:val="TOC3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14:ligatures w14:val="standardContextual"/>
        </w:rPr>
      </w:pPr>
      <w:hyperlink w:anchor="_Toc146550589" w:history="1">
        <w:r w:rsidRPr="00D00C3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unlz4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0E89E63" w14:textId="02454ED2" w:rsidR="0074627E" w:rsidRDefault="0074627E">
      <w:pPr>
        <w:pStyle w:val="TOC3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1"/>
          <w:szCs w:val="22"/>
          <w14:ligatures w14:val="standardContextual"/>
        </w:rPr>
      </w:pPr>
      <w:hyperlink w:anchor="_Toc146550590" w:history="1">
        <w:r w:rsidRPr="00D00C3E">
          <w:rPr>
            <w:rStyle w:val="a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unzip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71111D5" w14:textId="1BEC0FB9" w:rsidR="0074627E" w:rsidRDefault="0074627E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hyperlink w:anchor="_Toc146550591" w:history="1">
        <w:r w:rsidRPr="00D00C3E">
          <w:rPr>
            <w:rStyle w:val="a6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未完成的工作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4E5F85D" w14:textId="587C273B" w:rsidR="0074627E" w:rsidRDefault="0074627E">
      <w:pPr>
        <w:pStyle w:val="TOC2"/>
        <w:tabs>
          <w:tab w:val="left" w:pos="840"/>
          <w:tab w:val="right" w:leader="dot" w:pos="9174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14:ligatures w14:val="standardContextual"/>
        </w:rPr>
      </w:pPr>
      <w:hyperlink w:anchor="_Toc146550592" w:history="1">
        <w:r w:rsidRPr="00D00C3E">
          <w:rPr>
            <w:rStyle w:val="a6"/>
            <w:noProof/>
          </w:rPr>
          <w:t>5.1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Uboot</w:t>
        </w:r>
        <w:r w:rsidRPr="00D00C3E">
          <w:rPr>
            <w:rStyle w:val="a6"/>
            <w:noProof/>
          </w:rPr>
          <w:t>中如果要从</w:t>
        </w:r>
        <w:r w:rsidRPr="00D00C3E">
          <w:rPr>
            <w:rStyle w:val="a6"/>
            <w:noProof/>
          </w:rPr>
          <w:t>flash</w:t>
        </w:r>
        <w:r w:rsidRPr="00D00C3E">
          <w:rPr>
            <w:rStyle w:val="a6"/>
            <w:noProof/>
          </w:rPr>
          <w:t>中启动版本，需要实现一个</w:t>
        </w:r>
        <w:r w:rsidRPr="00D00C3E">
          <w:rPr>
            <w:rStyle w:val="a6"/>
            <w:noProof/>
          </w:rPr>
          <w:t>sfloadimg</w:t>
        </w:r>
        <w:r w:rsidRPr="00D00C3E">
          <w:rPr>
            <w:rStyle w:val="a6"/>
            <w:noProof/>
          </w:rPr>
          <w:t>命令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575D56A" w14:textId="6120F391" w:rsidR="0074627E" w:rsidRDefault="0074627E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14:ligatures w14:val="standardContextual"/>
        </w:rPr>
      </w:pPr>
      <w:hyperlink w:anchor="_Toc146550593" w:history="1">
        <w:r w:rsidRPr="00D00C3E">
          <w:rPr>
            <w:rStyle w:val="a6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14:ligatures w14:val="standardContextual"/>
          </w:rPr>
          <w:tab/>
        </w:r>
        <w:r w:rsidRPr="00D00C3E">
          <w:rPr>
            <w:rStyle w:val="a6"/>
            <w:noProof/>
          </w:rPr>
          <w:t>结束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_Toc146550593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3D8C229" w14:textId="3488FDE1" w:rsidR="000C12CF" w:rsidRPr="0083385F" w:rsidRDefault="00932911" w:rsidP="000C12CF">
      <w:pPr>
        <w:rPr>
          <w:rFonts w:ascii="SimSun" w:hAnsi="SimSun"/>
        </w:rPr>
      </w:pPr>
      <w:r w:rsidRPr="0083385F">
        <w:rPr>
          <w:rFonts w:ascii="SimSun" w:hAnsi="SimSun"/>
          <w:b/>
          <w:bCs/>
          <w:caps/>
          <w:sz w:val="20"/>
          <w:szCs w:val="20"/>
        </w:rPr>
        <w:fldChar w:fldCharType="end"/>
      </w:r>
    </w:p>
    <w:p w14:paraId="1D9D5C7D" w14:textId="77777777" w:rsidR="000D60ED" w:rsidRPr="0083385F" w:rsidRDefault="000C12CF" w:rsidP="000D60ED">
      <w:pPr>
        <w:pStyle w:val="1"/>
        <w:rPr>
          <w:rFonts w:ascii="SimSun" w:hAnsi="SimSun"/>
        </w:rPr>
      </w:pPr>
      <w:r w:rsidRPr="0083385F">
        <w:rPr>
          <w:rFonts w:ascii="SimSun" w:hAnsi="SimSun"/>
        </w:rPr>
        <w:br w:type="page"/>
      </w:r>
      <w:bookmarkStart w:id="1" w:name="_Toc273194093"/>
      <w:bookmarkStart w:id="2" w:name="_Toc146550558"/>
      <w:r w:rsidR="000D60ED" w:rsidRPr="0083385F">
        <w:rPr>
          <w:rFonts w:ascii="SimSun" w:hAnsi="SimSun" w:hint="eastAsia"/>
        </w:rPr>
        <w:lastRenderedPageBreak/>
        <w:t>引言</w:t>
      </w:r>
      <w:bookmarkEnd w:id="0"/>
      <w:bookmarkEnd w:id="1"/>
      <w:bookmarkEnd w:id="2"/>
    </w:p>
    <w:p w14:paraId="38F1E6BA" w14:textId="77777777" w:rsidR="000D60ED" w:rsidRPr="0083385F" w:rsidRDefault="000D60ED" w:rsidP="000D60ED">
      <w:pPr>
        <w:pStyle w:val="2"/>
        <w:rPr>
          <w:rFonts w:ascii="SimSun" w:hAnsi="SimSun"/>
        </w:rPr>
      </w:pPr>
      <w:bookmarkStart w:id="3" w:name="_Toc211151419"/>
      <w:bookmarkStart w:id="4" w:name="_Toc273194094"/>
      <w:bookmarkStart w:id="5" w:name="_Toc146550559"/>
      <w:r w:rsidRPr="0083385F">
        <w:rPr>
          <w:rFonts w:ascii="SimSun" w:hAnsi="SimSun" w:hint="eastAsia"/>
        </w:rPr>
        <w:t>目的</w:t>
      </w:r>
      <w:bookmarkEnd w:id="3"/>
      <w:bookmarkEnd w:id="4"/>
      <w:bookmarkEnd w:id="5"/>
    </w:p>
    <w:p w14:paraId="332D33B4" w14:textId="38C3FECA" w:rsidR="002711D5" w:rsidRPr="0083385F" w:rsidRDefault="002711D5" w:rsidP="002711D5">
      <w:pPr>
        <w:ind w:firstLineChars="200" w:firstLine="420"/>
        <w:jc w:val="left"/>
        <w:rPr>
          <w:rFonts w:ascii="SimSun" w:hAnsi="SimSun"/>
        </w:rPr>
      </w:pPr>
      <w:bookmarkStart w:id="6" w:name="_Toc211151420"/>
      <w:bookmarkStart w:id="7" w:name="_Toc273194095"/>
      <w:r w:rsidRPr="0083385F">
        <w:rPr>
          <w:rFonts w:ascii="SimSun" w:hAnsi="SimSun"/>
        </w:rPr>
        <w:t>本文为</w:t>
      </w:r>
      <w:r w:rsidRPr="0083385F">
        <w:rPr>
          <w:rFonts w:ascii="SimSun" w:hAnsi="SimSun" w:hint="eastAsia"/>
        </w:rPr>
        <w:t>“</w:t>
      </w:r>
      <w:r w:rsidR="009354A2" w:rsidRPr="009354A2">
        <w:rPr>
          <w:rFonts w:ascii="SimSun" w:hAnsi="SimSun" w:hint="eastAsia"/>
        </w:rPr>
        <w:t>SHRD100-OTA升级-设计说明</w:t>
      </w:r>
      <w:r w:rsidRPr="0083385F">
        <w:rPr>
          <w:rFonts w:ascii="SimSun" w:hAnsi="SimSun" w:hint="eastAsia"/>
        </w:rPr>
        <w:t>”，</w:t>
      </w:r>
      <w:r w:rsidR="00DB6F02" w:rsidRPr="00A82929">
        <w:rPr>
          <w:rFonts w:hint="eastAsia"/>
          <w:bCs/>
          <w:szCs w:val="21"/>
        </w:rPr>
        <w:t>主要用于定义</w:t>
      </w:r>
      <w:r w:rsidR="00DB6F02">
        <w:rPr>
          <w:rFonts w:hint="eastAsia"/>
          <w:bCs/>
          <w:szCs w:val="21"/>
        </w:rPr>
        <w:t>软件功能，</w:t>
      </w:r>
      <w:r w:rsidRPr="0083385F">
        <w:rPr>
          <w:rFonts w:ascii="SimSun" w:hAnsi="SimSun"/>
        </w:rPr>
        <w:t>供项目组开发人员和软件维护人员阅读。</w:t>
      </w:r>
      <w:r w:rsidRPr="0083385F">
        <w:rPr>
          <w:rFonts w:ascii="SimSun" w:hAnsi="SimSun" w:hint="eastAsia"/>
        </w:rPr>
        <w:t xml:space="preserve"> </w:t>
      </w:r>
      <w:r w:rsidRPr="0083385F">
        <w:rPr>
          <w:rFonts w:ascii="SimSun" w:hAnsi="SimSun"/>
        </w:rPr>
        <w:t xml:space="preserve">  </w:t>
      </w:r>
    </w:p>
    <w:p w14:paraId="68255AD4" w14:textId="77777777" w:rsidR="000D60ED" w:rsidRPr="0083385F" w:rsidRDefault="000D60ED" w:rsidP="000D60ED">
      <w:pPr>
        <w:pStyle w:val="2"/>
        <w:rPr>
          <w:rFonts w:ascii="SimSun" w:hAnsi="SimSun"/>
        </w:rPr>
      </w:pPr>
      <w:bookmarkStart w:id="8" w:name="_Toc146550560"/>
      <w:r w:rsidRPr="0083385F">
        <w:rPr>
          <w:rFonts w:ascii="SimSun" w:hAnsi="SimSun" w:hint="eastAsia"/>
        </w:rPr>
        <w:t>范围</w:t>
      </w:r>
      <w:bookmarkEnd w:id="6"/>
      <w:bookmarkEnd w:id="7"/>
      <w:bookmarkEnd w:id="8"/>
    </w:p>
    <w:p w14:paraId="7C1A5A11" w14:textId="29B19791" w:rsidR="00875A45" w:rsidRPr="0083385F" w:rsidRDefault="00DB6F02" w:rsidP="00875A45">
      <w:pPr>
        <w:ind w:firstLine="480"/>
        <w:rPr>
          <w:rFonts w:ascii="SimSun" w:hAnsi="SimSun"/>
        </w:rPr>
      </w:pPr>
      <w:bookmarkStart w:id="9" w:name="_Toc211151421"/>
      <w:bookmarkStart w:id="10" w:name="_Toc273194096"/>
      <w:r w:rsidRPr="00A82929">
        <w:rPr>
          <w:rFonts w:hint="eastAsia"/>
        </w:rPr>
        <w:t>本文档只限于塞防科技项目组研发、测试、产品以及项目相关人员作为内部信息对齐使用，未经公司批准以及书面授权不允许任何人以任何形式对本文档复制、传播、改动。</w:t>
      </w:r>
    </w:p>
    <w:p w14:paraId="19FE4353" w14:textId="77777777" w:rsidR="000D60ED" w:rsidRPr="0083385F" w:rsidRDefault="000D60ED" w:rsidP="000D60ED">
      <w:pPr>
        <w:pStyle w:val="2"/>
        <w:rPr>
          <w:rFonts w:ascii="SimSun" w:hAnsi="SimSun"/>
        </w:rPr>
      </w:pPr>
      <w:bookmarkStart w:id="11" w:name="_Toc146550561"/>
      <w:r w:rsidRPr="0083385F">
        <w:rPr>
          <w:rFonts w:ascii="SimSun" w:hAnsi="SimSun" w:hint="eastAsia"/>
        </w:rPr>
        <w:t>缩略语定义</w:t>
      </w:r>
      <w:bookmarkEnd w:id="9"/>
      <w:bookmarkEnd w:id="10"/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548"/>
        <w:gridCol w:w="3682"/>
        <w:gridCol w:w="3827"/>
      </w:tblGrid>
      <w:tr w:rsidR="000D60ED" w:rsidRPr="0083385F" w14:paraId="71621971" w14:textId="77777777" w:rsidTr="00291F2D">
        <w:tc>
          <w:tcPr>
            <w:tcW w:w="1548" w:type="dxa"/>
            <w:vAlign w:val="center"/>
          </w:tcPr>
          <w:p w14:paraId="4A699873" w14:textId="77777777" w:rsidR="000D60ED" w:rsidRPr="0083385F" w:rsidRDefault="000D60ED" w:rsidP="000D60ED">
            <w:pPr>
              <w:jc w:val="center"/>
              <w:rPr>
                <w:rFonts w:ascii="SimSun" w:hAnsi="SimSun"/>
                <w:b/>
              </w:rPr>
            </w:pPr>
            <w:r w:rsidRPr="0083385F">
              <w:rPr>
                <w:rFonts w:ascii="SimSun" w:hAnsi="SimSun" w:hint="eastAsia"/>
                <w:b/>
              </w:rPr>
              <w:t>缩略语</w:t>
            </w:r>
          </w:p>
        </w:tc>
        <w:tc>
          <w:tcPr>
            <w:tcW w:w="3682" w:type="dxa"/>
            <w:vAlign w:val="center"/>
          </w:tcPr>
          <w:p w14:paraId="500A50B0" w14:textId="77777777" w:rsidR="000D60ED" w:rsidRPr="0083385F" w:rsidRDefault="000D60ED" w:rsidP="000D60ED">
            <w:pPr>
              <w:jc w:val="center"/>
              <w:rPr>
                <w:rFonts w:ascii="SimSun" w:hAnsi="SimSun"/>
                <w:b/>
              </w:rPr>
            </w:pPr>
            <w:r w:rsidRPr="0083385F">
              <w:rPr>
                <w:rFonts w:ascii="SimSun" w:hAnsi="SimSun" w:hint="eastAsia"/>
                <w:b/>
              </w:rPr>
              <w:t>全称</w:t>
            </w:r>
          </w:p>
        </w:tc>
        <w:tc>
          <w:tcPr>
            <w:tcW w:w="3827" w:type="dxa"/>
            <w:vAlign w:val="center"/>
          </w:tcPr>
          <w:p w14:paraId="36C652C5" w14:textId="77777777" w:rsidR="000D60ED" w:rsidRPr="0083385F" w:rsidRDefault="000D60ED" w:rsidP="000D60ED">
            <w:pPr>
              <w:jc w:val="center"/>
              <w:rPr>
                <w:rFonts w:ascii="SimSun" w:hAnsi="SimSun"/>
                <w:b/>
              </w:rPr>
            </w:pPr>
            <w:r w:rsidRPr="0083385F">
              <w:rPr>
                <w:rFonts w:ascii="SimSun" w:hAnsi="SimSun" w:hint="eastAsia"/>
                <w:b/>
              </w:rPr>
              <w:t>描述</w:t>
            </w:r>
          </w:p>
        </w:tc>
      </w:tr>
      <w:tr w:rsidR="00A75DA9" w:rsidRPr="0083385F" w14:paraId="3B942CE7" w14:textId="77777777" w:rsidTr="00291F2D">
        <w:tc>
          <w:tcPr>
            <w:tcW w:w="1548" w:type="dxa"/>
            <w:vAlign w:val="center"/>
          </w:tcPr>
          <w:p w14:paraId="5B770800" w14:textId="29070329" w:rsidR="00A75DA9" w:rsidRPr="0083385F" w:rsidRDefault="00072138" w:rsidP="00A75DA9">
            <w:pPr>
              <w:jc w:val="center"/>
              <w:rPr>
                <w:rFonts w:ascii="SimSun" w:hAnsi="SimSun"/>
              </w:rPr>
            </w:pPr>
            <w:r>
              <w:rPr>
                <w:rFonts w:ascii="SimSun" w:hAnsi="SimSun" w:hint="eastAsia"/>
              </w:rPr>
              <w:t>OTA</w:t>
            </w:r>
          </w:p>
        </w:tc>
        <w:tc>
          <w:tcPr>
            <w:tcW w:w="3682" w:type="dxa"/>
            <w:vAlign w:val="center"/>
          </w:tcPr>
          <w:p w14:paraId="007ABCE6" w14:textId="10B18CE3" w:rsidR="00A75DA9" w:rsidRPr="0083385F" w:rsidRDefault="00072138" w:rsidP="00A75DA9">
            <w:pPr>
              <w:jc w:val="center"/>
              <w:rPr>
                <w:rFonts w:ascii="SimSun" w:hAnsi="SimSun"/>
              </w:rPr>
            </w:pPr>
            <w:r>
              <w:rPr>
                <w:rFonts w:ascii="SimSun" w:hAnsi="SimSun" w:hint="eastAsia"/>
              </w:rPr>
              <w:t>O</w:t>
            </w:r>
            <w:r>
              <w:rPr>
                <w:rFonts w:ascii="SimSun" w:hAnsi="SimSun"/>
              </w:rPr>
              <w:t>n The Air</w:t>
            </w:r>
          </w:p>
        </w:tc>
        <w:tc>
          <w:tcPr>
            <w:tcW w:w="3827" w:type="dxa"/>
            <w:vAlign w:val="center"/>
          </w:tcPr>
          <w:p w14:paraId="7FAD6F4F" w14:textId="75CC981F" w:rsidR="00A75DA9" w:rsidRPr="0083385F" w:rsidRDefault="00072138" w:rsidP="00A75DA9">
            <w:pPr>
              <w:jc w:val="center"/>
              <w:rPr>
                <w:rFonts w:ascii="SimSun" w:hAnsi="SimSun"/>
              </w:rPr>
            </w:pPr>
            <w:r>
              <w:rPr>
                <w:rFonts w:ascii="SimSun" w:hAnsi="SimSun" w:hint="eastAsia"/>
              </w:rPr>
              <w:t>指固件升级功能</w:t>
            </w:r>
          </w:p>
        </w:tc>
      </w:tr>
    </w:tbl>
    <w:p w14:paraId="3E8B5B08" w14:textId="77777777" w:rsidR="000D60ED" w:rsidRPr="0083385F" w:rsidRDefault="000D60ED" w:rsidP="000D60ED">
      <w:pPr>
        <w:pStyle w:val="2"/>
        <w:rPr>
          <w:rFonts w:ascii="SimSun" w:hAnsi="SimSun"/>
        </w:rPr>
      </w:pPr>
      <w:bookmarkStart w:id="12" w:name="_Toc211151422"/>
      <w:bookmarkStart w:id="13" w:name="_Toc273194097"/>
      <w:bookmarkStart w:id="14" w:name="_Toc146550562"/>
      <w:r w:rsidRPr="0083385F">
        <w:rPr>
          <w:rFonts w:ascii="SimSun" w:hAnsi="SimSun" w:hint="eastAsia"/>
        </w:rPr>
        <w:t>参考资料</w:t>
      </w:r>
      <w:bookmarkEnd w:id="12"/>
      <w:bookmarkEnd w:id="13"/>
      <w:bookmarkEnd w:id="14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6931"/>
        <w:gridCol w:w="2126"/>
      </w:tblGrid>
      <w:tr w:rsidR="00B272FC" w:rsidRPr="0083385F" w14:paraId="41DCAB7B" w14:textId="77777777" w:rsidTr="00291F2D">
        <w:tc>
          <w:tcPr>
            <w:tcW w:w="693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D9D9"/>
            <w:vAlign w:val="center"/>
          </w:tcPr>
          <w:p w14:paraId="033015D4" w14:textId="77777777" w:rsidR="00B272FC" w:rsidRPr="0083385F" w:rsidRDefault="00B272FC" w:rsidP="000D60ED">
            <w:pPr>
              <w:spacing w:line="240" w:lineRule="auto"/>
              <w:ind w:left="40" w:right="40"/>
              <w:jc w:val="center"/>
              <w:rPr>
                <w:rFonts w:ascii="SimSun" w:hAnsi="SimSun"/>
                <w:b/>
              </w:rPr>
            </w:pPr>
            <w:r w:rsidRPr="0083385F">
              <w:rPr>
                <w:rFonts w:ascii="SimSun" w:hAnsi="SimSun" w:hint="eastAsia"/>
                <w:b/>
              </w:rPr>
              <w:t>名称</w:t>
            </w:r>
          </w:p>
        </w:tc>
        <w:tc>
          <w:tcPr>
            <w:tcW w:w="212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D9D9"/>
            <w:vAlign w:val="center"/>
          </w:tcPr>
          <w:p w14:paraId="66C22A46" w14:textId="77777777" w:rsidR="00B272FC" w:rsidRPr="0083385F" w:rsidRDefault="00B272FC" w:rsidP="00B272FC">
            <w:pPr>
              <w:spacing w:line="240" w:lineRule="auto"/>
              <w:ind w:left="40" w:right="40"/>
              <w:jc w:val="center"/>
              <w:rPr>
                <w:rFonts w:ascii="SimSun" w:hAnsi="SimSun"/>
                <w:b/>
              </w:rPr>
            </w:pPr>
            <w:r w:rsidRPr="0083385F">
              <w:rPr>
                <w:rFonts w:ascii="SimSun" w:hAnsi="SimSun" w:hint="eastAsia"/>
                <w:b/>
              </w:rPr>
              <w:t>版本</w:t>
            </w:r>
          </w:p>
        </w:tc>
      </w:tr>
      <w:tr w:rsidR="00E717E5" w:rsidRPr="0083385F" w14:paraId="66FA3FA7" w14:textId="77777777" w:rsidTr="00291F2D">
        <w:tc>
          <w:tcPr>
            <w:tcW w:w="693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49AB5551" w14:textId="0F760D40" w:rsidR="00E717E5" w:rsidRPr="0083385F" w:rsidRDefault="00085BE4" w:rsidP="0068241E">
            <w:pPr>
              <w:jc w:val="left"/>
              <w:rPr>
                <w:rFonts w:ascii="SimSun" w:hAnsi="SimSun"/>
              </w:rPr>
            </w:pPr>
            <w:r w:rsidRPr="00A42C6A">
              <w:rPr>
                <w:rFonts w:hint="eastAsia"/>
              </w:rPr>
              <w:t>SHRD100_</w:t>
            </w:r>
            <w:r w:rsidRPr="00A42C6A">
              <w:rPr>
                <w:rFonts w:hint="eastAsia"/>
              </w:rPr>
              <w:t>系统设计说明书</w:t>
            </w:r>
          </w:p>
        </w:tc>
        <w:tc>
          <w:tcPr>
            <w:tcW w:w="2126" w:type="dxa"/>
            <w:tcBorders>
              <w:top w:val="single" w:sz="12" w:space="0" w:color="auto"/>
              <w:bottom w:val="single" w:sz="4" w:space="0" w:color="auto"/>
            </w:tcBorders>
          </w:tcPr>
          <w:p w14:paraId="4CF4D0C7" w14:textId="77777777" w:rsidR="00E717E5" w:rsidRPr="0083385F" w:rsidRDefault="00E717E5" w:rsidP="00CB6EC7">
            <w:pPr>
              <w:jc w:val="left"/>
              <w:rPr>
                <w:rFonts w:ascii="SimSun" w:hAnsi="SimSun"/>
              </w:rPr>
            </w:pPr>
          </w:p>
        </w:tc>
      </w:tr>
      <w:tr w:rsidR="00D06CBE" w:rsidRPr="0083385F" w14:paraId="1B13B1CC" w14:textId="77777777" w:rsidTr="00291F2D">
        <w:tc>
          <w:tcPr>
            <w:tcW w:w="693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68CFF2" w14:textId="133E04A1" w:rsidR="00D06CBE" w:rsidRPr="0083385F" w:rsidRDefault="00CF3984" w:rsidP="0068241E">
            <w:pPr>
              <w:jc w:val="left"/>
              <w:rPr>
                <w:rFonts w:ascii="SimSun" w:hAnsi="SimSun"/>
              </w:rPr>
            </w:pPr>
            <w:r w:rsidRPr="002F10BB">
              <w:t>SHRD100</w:t>
            </w:r>
            <w:r w:rsidRPr="002F10BB">
              <w:t>嵌入式软件设计说明</w:t>
            </w:r>
            <w:r w:rsidRPr="002F10BB">
              <w:t>V1.2.docx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</w:tcPr>
          <w:p w14:paraId="34FE4E6E" w14:textId="4D3FDF5B" w:rsidR="00D06CBE" w:rsidRPr="0083385F" w:rsidRDefault="00D06CBE" w:rsidP="007313F1">
            <w:pPr>
              <w:jc w:val="left"/>
              <w:rPr>
                <w:rFonts w:ascii="SimSun" w:hAnsi="SimSun"/>
              </w:rPr>
            </w:pPr>
          </w:p>
        </w:tc>
      </w:tr>
      <w:tr w:rsidR="00D06CBE" w:rsidRPr="00085BE4" w14:paraId="7997CED2" w14:textId="77777777" w:rsidTr="00291F2D">
        <w:tc>
          <w:tcPr>
            <w:tcW w:w="6931" w:type="dxa"/>
            <w:tcBorders>
              <w:top w:val="single" w:sz="4" w:space="0" w:color="auto"/>
            </w:tcBorders>
            <w:vAlign w:val="center"/>
          </w:tcPr>
          <w:p w14:paraId="5D989ECC" w14:textId="0C0DEF2B" w:rsidR="00D06CBE" w:rsidRPr="0083385F" w:rsidRDefault="00D06CBE" w:rsidP="00CB6EC7">
            <w:pPr>
              <w:jc w:val="left"/>
              <w:rPr>
                <w:rFonts w:ascii="SimSun" w:hAnsi="SimSun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4310E116" w14:textId="77777777" w:rsidR="00D06CBE" w:rsidRPr="0083385F" w:rsidRDefault="00D06CBE" w:rsidP="00CB6EC7">
            <w:pPr>
              <w:jc w:val="left"/>
              <w:rPr>
                <w:rFonts w:ascii="SimSun" w:hAnsi="SimSun"/>
              </w:rPr>
            </w:pPr>
          </w:p>
        </w:tc>
      </w:tr>
      <w:tr w:rsidR="00D06CBE" w:rsidRPr="0083385F" w14:paraId="60554B7E" w14:textId="77777777" w:rsidTr="00291F2D">
        <w:tc>
          <w:tcPr>
            <w:tcW w:w="6931" w:type="dxa"/>
            <w:vAlign w:val="center"/>
          </w:tcPr>
          <w:p w14:paraId="4FE65995" w14:textId="0D9D0955" w:rsidR="00D06CBE" w:rsidRPr="0083385F" w:rsidRDefault="00D06CBE" w:rsidP="00CB6EC7">
            <w:pPr>
              <w:jc w:val="left"/>
              <w:rPr>
                <w:rFonts w:ascii="SimSun" w:hAnsi="SimSun"/>
              </w:rPr>
            </w:pPr>
          </w:p>
        </w:tc>
        <w:tc>
          <w:tcPr>
            <w:tcW w:w="2126" w:type="dxa"/>
          </w:tcPr>
          <w:p w14:paraId="53077661" w14:textId="77777777" w:rsidR="00D06CBE" w:rsidRPr="0083385F" w:rsidRDefault="00D06CBE" w:rsidP="00CB6EC7">
            <w:pPr>
              <w:jc w:val="left"/>
              <w:rPr>
                <w:rFonts w:ascii="SimSun" w:hAnsi="SimSun"/>
              </w:rPr>
            </w:pPr>
          </w:p>
        </w:tc>
      </w:tr>
      <w:tr w:rsidR="000A7977" w:rsidRPr="0083385F" w14:paraId="4CEF1BE5" w14:textId="77777777" w:rsidTr="00291F2D">
        <w:tc>
          <w:tcPr>
            <w:tcW w:w="6931" w:type="dxa"/>
            <w:vAlign w:val="center"/>
          </w:tcPr>
          <w:p w14:paraId="24CBBBFC" w14:textId="77777777" w:rsidR="000A7977" w:rsidRPr="00BF26AA" w:rsidRDefault="000A7977" w:rsidP="00CB6EC7">
            <w:pPr>
              <w:jc w:val="left"/>
              <w:rPr>
                <w:rFonts w:ascii="SimSun" w:hAnsi="SimSun"/>
              </w:rPr>
            </w:pPr>
          </w:p>
        </w:tc>
        <w:tc>
          <w:tcPr>
            <w:tcW w:w="2126" w:type="dxa"/>
          </w:tcPr>
          <w:p w14:paraId="36F76BCB" w14:textId="77777777" w:rsidR="000A7977" w:rsidRPr="0083385F" w:rsidRDefault="000A7977" w:rsidP="00CB6EC7">
            <w:pPr>
              <w:jc w:val="left"/>
              <w:rPr>
                <w:rFonts w:ascii="SimSun" w:hAnsi="SimSun"/>
              </w:rPr>
            </w:pPr>
          </w:p>
        </w:tc>
      </w:tr>
    </w:tbl>
    <w:p w14:paraId="22DC5389" w14:textId="2A284036" w:rsidR="00966459" w:rsidRDefault="008845F0" w:rsidP="00966459">
      <w:pPr>
        <w:pStyle w:val="1"/>
        <w:rPr>
          <w:rFonts w:ascii="SimSun" w:hAnsi="SimSun"/>
          <w:lang w:val="en-GB"/>
        </w:rPr>
      </w:pPr>
      <w:bookmarkStart w:id="15" w:name="_Toc146550563"/>
      <w:r>
        <w:rPr>
          <w:rFonts w:ascii="SimSun" w:hAnsi="SimSun" w:hint="eastAsia"/>
          <w:lang w:val="en-GB"/>
        </w:rPr>
        <w:t>软件</w:t>
      </w:r>
      <w:r w:rsidR="00966459" w:rsidRPr="0083385F">
        <w:rPr>
          <w:rFonts w:ascii="SimSun" w:hAnsi="SimSun" w:hint="eastAsia"/>
          <w:lang w:val="en-GB"/>
        </w:rPr>
        <w:t>设计说明</w:t>
      </w:r>
      <w:bookmarkEnd w:id="15"/>
    </w:p>
    <w:p w14:paraId="5ED00885" w14:textId="6FAE63EE" w:rsidR="008D4DD7" w:rsidRDefault="0037653B" w:rsidP="005F304D">
      <w:pPr>
        <w:pStyle w:val="2"/>
      </w:pPr>
      <w:bookmarkStart w:id="16" w:name="_Toc146550564"/>
      <w:r>
        <w:rPr>
          <w:rFonts w:hint="eastAsia"/>
        </w:rPr>
        <w:t>升级策略</w:t>
      </w:r>
      <w:bookmarkEnd w:id="16"/>
    </w:p>
    <w:p w14:paraId="2995F462" w14:textId="5DC386C0" w:rsidR="009E691F" w:rsidRDefault="000B0006" w:rsidP="000822AD">
      <w:pPr>
        <w:ind w:left="576"/>
      </w:pPr>
      <w:r>
        <w:rPr>
          <w:rFonts w:hint="eastAsia"/>
        </w:rPr>
        <w:t>采用典型的</w:t>
      </w:r>
      <w:r>
        <w:rPr>
          <w:rFonts w:hint="eastAsia"/>
        </w:rPr>
        <w:t>AB</w:t>
      </w:r>
      <w:r>
        <w:rPr>
          <w:rFonts w:hint="eastAsia"/>
        </w:rPr>
        <w:t>面升级策略。</w:t>
      </w:r>
    </w:p>
    <w:p w14:paraId="5752F368" w14:textId="77777777" w:rsidR="000B0006" w:rsidRDefault="000B0006" w:rsidP="000822AD">
      <w:pPr>
        <w:ind w:left="576"/>
      </w:pPr>
      <w:r>
        <w:rPr>
          <w:rFonts w:hint="eastAsia"/>
        </w:rPr>
        <w:t>本设计的</w:t>
      </w:r>
      <w:r>
        <w:rPr>
          <w:rFonts w:hint="eastAsia"/>
        </w:rPr>
        <w:t>AB</w:t>
      </w:r>
      <w:r>
        <w:rPr>
          <w:rFonts w:hint="eastAsia"/>
        </w:rPr>
        <w:t>面升级策略。</w:t>
      </w:r>
    </w:p>
    <w:p w14:paraId="1DE336C4" w14:textId="4E036A8C" w:rsidR="000B0006" w:rsidRDefault="000B0006" w:rsidP="000B0006">
      <w:pPr>
        <w:pStyle w:val="af4"/>
        <w:numPr>
          <w:ilvl w:val="0"/>
          <w:numId w:val="8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e</w:t>
      </w:r>
      <w:r>
        <w:t>mmc</w:t>
      </w:r>
      <w:r>
        <w:rPr>
          <w:rFonts w:hint="eastAsia"/>
        </w:rPr>
        <w:t>分成</w:t>
      </w:r>
      <w:r>
        <w:rPr>
          <w:rFonts w:hint="eastAsia"/>
        </w:rPr>
        <w:t>4</w:t>
      </w:r>
      <w:r>
        <w:rPr>
          <w:rFonts w:hint="eastAsia"/>
        </w:rPr>
        <w:t>个分区，其中前两个分区</w:t>
      </w:r>
      <w:r>
        <w:rPr>
          <w:rFonts w:hint="eastAsia"/>
        </w:rPr>
        <w:t>e</w:t>
      </w:r>
      <w:r>
        <w:t>mmc1</w:t>
      </w:r>
      <w:r>
        <w:rPr>
          <w:rFonts w:hint="eastAsia"/>
        </w:rPr>
        <w:t>和</w:t>
      </w:r>
      <w:r>
        <w:t>emmc2</w:t>
      </w:r>
      <w:r>
        <w:rPr>
          <w:rFonts w:hint="eastAsia"/>
        </w:rPr>
        <w:t>是升级用分区，格式化为</w:t>
      </w:r>
      <w:r>
        <w:rPr>
          <w:rFonts w:hint="eastAsia"/>
        </w:rPr>
        <w:lastRenderedPageBreak/>
        <w:t>f</w:t>
      </w:r>
      <w:r>
        <w:t>at</w:t>
      </w:r>
      <w:r>
        <w:rPr>
          <w:rFonts w:hint="eastAsia"/>
        </w:rPr>
        <w:t>文件系统。</w:t>
      </w:r>
      <w:r w:rsidR="002F13AA">
        <w:rPr>
          <w:rFonts w:hint="eastAsia"/>
        </w:rPr>
        <w:t>后两个分区，备用，可存放日志，配置等文件。</w:t>
      </w:r>
    </w:p>
    <w:p w14:paraId="4CCFE63B" w14:textId="145307F9" w:rsidR="000B0006" w:rsidRDefault="000B0006" w:rsidP="000B0006">
      <w:pPr>
        <w:pStyle w:val="af4"/>
        <w:numPr>
          <w:ilvl w:val="0"/>
          <w:numId w:val="83"/>
        </w:numPr>
        <w:ind w:firstLineChars="0"/>
      </w:pPr>
      <w:r>
        <w:rPr>
          <w:rFonts w:hint="eastAsia"/>
        </w:rPr>
        <w:t>分区中含有版本文件：</w:t>
      </w:r>
    </w:p>
    <w:p w14:paraId="4F60D934" w14:textId="4BA5746E" w:rsidR="000B0006" w:rsidRPr="000B0006" w:rsidRDefault="000B0006" w:rsidP="000B0006">
      <w:pPr>
        <w:pStyle w:val="af4"/>
        <w:ind w:left="1456" w:firstLine="260"/>
        <w:rPr>
          <w:sz w:val="13"/>
          <w:szCs w:val="13"/>
          <w:shd w:val="pct15" w:color="auto" w:fill="FFFFFF"/>
        </w:rPr>
      </w:pPr>
      <w:r w:rsidRPr="000B0006">
        <w:rPr>
          <w:rFonts w:hint="eastAsia"/>
          <w:sz w:val="13"/>
          <w:szCs w:val="13"/>
          <w:shd w:val="pct15" w:color="auto" w:fill="FFFFFF"/>
        </w:rPr>
        <w:t>├──</w:t>
      </w:r>
      <w:r w:rsidRPr="000B0006">
        <w:rPr>
          <w:rFonts w:hint="eastAsia"/>
          <w:sz w:val="13"/>
          <w:szCs w:val="13"/>
          <w:shd w:val="pct15" w:color="auto" w:fill="FFFFFF"/>
        </w:rPr>
        <w:t xml:space="preserve"> BOOT.BIN        </w:t>
      </w:r>
      <w:r>
        <w:rPr>
          <w:rFonts w:hint="eastAsia"/>
          <w:sz w:val="13"/>
          <w:szCs w:val="13"/>
          <w:shd w:val="pct15" w:color="auto" w:fill="FFFFFF"/>
        </w:rPr>
        <w:t>内含</w:t>
      </w:r>
      <w:r>
        <w:rPr>
          <w:rFonts w:hint="eastAsia"/>
          <w:sz w:val="13"/>
          <w:szCs w:val="13"/>
          <w:shd w:val="pct15" w:color="auto" w:fill="FFFFFF"/>
        </w:rPr>
        <w:t>u</w:t>
      </w:r>
      <w:r>
        <w:rPr>
          <w:sz w:val="13"/>
          <w:szCs w:val="13"/>
          <w:shd w:val="pct15" w:color="auto" w:fill="FFFFFF"/>
        </w:rPr>
        <w:t>boot,fsbl</w:t>
      </w:r>
      <w:r>
        <w:rPr>
          <w:rFonts w:hint="eastAsia"/>
          <w:sz w:val="13"/>
          <w:szCs w:val="13"/>
          <w:shd w:val="pct15" w:color="auto" w:fill="FFFFFF"/>
        </w:rPr>
        <w:t>等引导文件，由</w:t>
      </w:r>
      <w:r>
        <w:rPr>
          <w:rFonts w:hint="eastAsia"/>
          <w:sz w:val="13"/>
          <w:szCs w:val="13"/>
          <w:shd w:val="pct15" w:color="auto" w:fill="FFFFFF"/>
        </w:rPr>
        <w:t>p</w:t>
      </w:r>
      <w:r>
        <w:rPr>
          <w:sz w:val="13"/>
          <w:szCs w:val="13"/>
          <w:shd w:val="pct15" w:color="auto" w:fill="FFFFFF"/>
        </w:rPr>
        <w:t>etalinux-package</w:t>
      </w:r>
      <w:r>
        <w:rPr>
          <w:rFonts w:hint="eastAsia"/>
          <w:sz w:val="13"/>
          <w:szCs w:val="13"/>
          <w:shd w:val="pct15" w:color="auto" w:fill="FFFFFF"/>
        </w:rPr>
        <w:t>生成</w:t>
      </w:r>
    </w:p>
    <w:p w14:paraId="51797B27" w14:textId="1BB5EA90" w:rsidR="000B0006" w:rsidRPr="000B0006" w:rsidRDefault="000B0006" w:rsidP="000B0006">
      <w:pPr>
        <w:pStyle w:val="af4"/>
        <w:ind w:left="1456" w:firstLine="260"/>
        <w:rPr>
          <w:sz w:val="13"/>
          <w:szCs w:val="13"/>
          <w:shd w:val="pct15" w:color="auto" w:fill="FFFFFF"/>
        </w:rPr>
      </w:pPr>
      <w:r w:rsidRPr="000B0006">
        <w:rPr>
          <w:rFonts w:hint="eastAsia"/>
          <w:sz w:val="13"/>
          <w:szCs w:val="13"/>
          <w:shd w:val="pct15" w:color="auto" w:fill="FFFFFF"/>
        </w:rPr>
        <w:t>├──</w:t>
      </w:r>
      <w:r w:rsidRPr="000B0006">
        <w:rPr>
          <w:rFonts w:hint="eastAsia"/>
          <w:sz w:val="13"/>
          <w:szCs w:val="13"/>
          <w:shd w:val="pct15" w:color="auto" w:fill="FFFFFF"/>
        </w:rPr>
        <w:t xml:space="preserve"> boot.scr</w:t>
      </w:r>
      <w:r>
        <w:rPr>
          <w:sz w:val="13"/>
          <w:szCs w:val="13"/>
          <w:shd w:val="pct15" w:color="auto" w:fill="FFFFFF"/>
        </w:rPr>
        <w:t xml:space="preserve">           uboot</w:t>
      </w:r>
      <w:r>
        <w:rPr>
          <w:rFonts w:hint="eastAsia"/>
          <w:sz w:val="13"/>
          <w:szCs w:val="13"/>
          <w:shd w:val="pct15" w:color="auto" w:fill="FFFFFF"/>
        </w:rPr>
        <w:t>引导脚本</w:t>
      </w:r>
    </w:p>
    <w:p w14:paraId="3C766A26" w14:textId="39DFF58C" w:rsidR="000B0006" w:rsidRPr="000B0006" w:rsidRDefault="000B0006" w:rsidP="000B0006">
      <w:pPr>
        <w:pStyle w:val="af4"/>
        <w:ind w:left="1456" w:firstLine="260"/>
        <w:rPr>
          <w:sz w:val="13"/>
          <w:szCs w:val="13"/>
          <w:shd w:val="pct15" w:color="auto" w:fill="FFFFFF"/>
        </w:rPr>
      </w:pPr>
      <w:r w:rsidRPr="000B0006">
        <w:rPr>
          <w:rFonts w:hint="eastAsia"/>
          <w:sz w:val="13"/>
          <w:szCs w:val="13"/>
          <w:shd w:val="pct15" w:color="auto" w:fill="FFFFFF"/>
        </w:rPr>
        <w:t>├──</w:t>
      </w:r>
      <w:r w:rsidRPr="000B0006">
        <w:rPr>
          <w:rFonts w:hint="eastAsia"/>
          <w:sz w:val="13"/>
          <w:szCs w:val="13"/>
          <w:shd w:val="pct15" w:color="auto" w:fill="FFFFFF"/>
        </w:rPr>
        <w:t xml:space="preserve"> firmware.md5list</w:t>
      </w:r>
      <w:r>
        <w:rPr>
          <w:sz w:val="13"/>
          <w:szCs w:val="13"/>
          <w:shd w:val="pct15" w:color="auto" w:fill="FFFFFF"/>
        </w:rPr>
        <w:t xml:space="preserve">    </w:t>
      </w:r>
      <w:r>
        <w:rPr>
          <w:rFonts w:hint="eastAsia"/>
          <w:sz w:val="13"/>
          <w:szCs w:val="13"/>
          <w:shd w:val="pct15" w:color="auto" w:fill="FFFFFF"/>
        </w:rPr>
        <w:t>版本文件的</w:t>
      </w:r>
      <w:r>
        <w:rPr>
          <w:rFonts w:hint="eastAsia"/>
          <w:sz w:val="13"/>
          <w:szCs w:val="13"/>
          <w:shd w:val="pct15" w:color="auto" w:fill="FFFFFF"/>
        </w:rPr>
        <w:t>m</w:t>
      </w:r>
      <w:r>
        <w:rPr>
          <w:sz w:val="13"/>
          <w:szCs w:val="13"/>
          <w:shd w:val="pct15" w:color="auto" w:fill="FFFFFF"/>
        </w:rPr>
        <w:t>d5</w:t>
      </w:r>
      <w:r>
        <w:rPr>
          <w:rFonts w:hint="eastAsia"/>
          <w:sz w:val="13"/>
          <w:szCs w:val="13"/>
          <w:shd w:val="pct15" w:color="auto" w:fill="FFFFFF"/>
        </w:rPr>
        <w:t>校验信息</w:t>
      </w:r>
    </w:p>
    <w:p w14:paraId="25D30B9F" w14:textId="3AF3B126" w:rsidR="000B0006" w:rsidRPr="000B0006" w:rsidRDefault="000B0006" w:rsidP="000B0006">
      <w:pPr>
        <w:pStyle w:val="af4"/>
        <w:ind w:left="1456" w:firstLine="260"/>
        <w:rPr>
          <w:sz w:val="13"/>
          <w:szCs w:val="13"/>
          <w:shd w:val="pct15" w:color="auto" w:fill="FFFFFF"/>
        </w:rPr>
      </w:pPr>
      <w:r w:rsidRPr="000B0006">
        <w:rPr>
          <w:rFonts w:hint="eastAsia"/>
          <w:sz w:val="13"/>
          <w:szCs w:val="13"/>
          <w:shd w:val="pct15" w:color="auto" w:fill="FFFFFF"/>
        </w:rPr>
        <w:t>├──</w:t>
      </w:r>
      <w:r w:rsidRPr="000B0006">
        <w:rPr>
          <w:rFonts w:hint="eastAsia"/>
          <w:sz w:val="13"/>
          <w:szCs w:val="13"/>
          <w:shd w:val="pct15" w:color="auto" w:fill="FFFFFF"/>
        </w:rPr>
        <w:t xml:space="preserve"> image.ub</w:t>
      </w:r>
      <w:r>
        <w:rPr>
          <w:sz w:val="13"/>
          <w:szCs w:val="13"/>
          <w:shd w:val="pct15" w:color="auto" w:fill="FFFFFF"/>
        </w:rPr>
        <w:t xml:space="preserve">          </w:t>
      </w:r>
      <w:r>
        <w:rPr>
          <w:rFonts w:hint="eastAsia"/>
          <w:sz w:val="13"/>
          <w:szCs w:val="13"/>
          <w:shd w:val="pct15" w:color="auto" w:fill="FFFFFF"/>
        </w:rPr>
        <w:t>内核和设备树文件，打成</w:t>
      </w:r>
      <w:r>
        <w:rPr>
          <w:rFonts w:hint="eastAsia"/>
          <w:sz w:val="13"/>
          <w:szCs w:val="13"/>
          <w:shd w:val="pct15" w:color="auto" w:fill="FFFFFF"/>
        </w:rPr>
        <w:t>m</w:t>
      </w:r>
      <w:r>
        <w:rPr>
          <w:sz w:val="13"/>
          <w:szCs w:val="13"/>
          <w:shd w:val="pct15" w:color="auto" w:fill="FFFFFF"/>
        </w:rPr>
        <w:t>kimage FIT</w:t>
      </w:r>
      <w:r>
        <w:rPr>
          <w:rFonts w:hint="eastAsia"/>
          <w:sz w:val="13"/>
          <w:szCs w:val="13"/>
          <w:shd w:val="pct15" w:color="auto" w:fill="FFFFFF"/>
        </w:rPr>
        <w:t>格式</w:t>
      </w:r>
    </w:p>
    <w:p w14:paraId="2C71A81B" w14:textId="26364144" w:rsidR="000B0006" w:rsidRPr="000B0006" w:rsidRDefault="000B0006" w:rsidP="000B0006">
      <w:pPr>
        <w:pStyle w:val="af4"/>
        <w:ind w:left="1456" w:firstLine="260"/>
        <w:rPr>
          <w:sz w:val="13"/>
          <w:szCs w:val="13"/>
          <w:shd w:val="pct15" w:color="auto" w:fill="FFFFFF"/>
        </w:rPr>
      </w:pPr>
      <w:r w:rsidRPr="000B0006">
        <w:rPr>
          <w:rFonts w:hint="eastAsia"/>
          <w:sz w:val="13"/>
          <w:szCs w:val="13"/>
          <w:shd w:val="pct15" w:color="auto" w:fill="FFFFFF"/>
        </w:rPr>
        <w:t>├──</w:t>
      </w:r>
      <w:r w:rsidRPr="000B0006">
        <w:rPr>
          <w:rFonts w:hint="eastAsia"/>
          <w:sz w:val="13"/>
          <w:szCs w:val="13"/>
          <w:shd w:val="pct15" w:color="auto" w:fill="FFFFFF"/>
        </w:rPr>
        <w:t xml:space="preserve"> rootfs.cpio.</w:t>
      </w:r>
      <w:r>
        <w:rPr>
          <w:sz w:val="13"/>
          <w:szCs w:val="13"/>
          <w:shd w:val="pct15" w:color="auto" w:fill="FFFFFF"/>
        </w:rPr>
        <w:t>gz</w:t>
      </w:r>
      <w:r w:rsidR="006A4120">
        <w:rPr>
          <w:sz w:val="13"/>
          <w:szCs w:val="13"/>
          <w:shd w:val="pct15" w:color="auto" w:fill="FFFFFF"/>
        </w:rPr>
        <w:t xml:space="preserve">      initrd</w:t>
      </w:r>
      <w:r w:rsidR="006A4120">
        <w:rPr>
          <w:rFonts w:hint="eastAsia"/>
          <w:sz w:val="13"/>
          <w:szCs w:val="13"/>
          <w:shd w:val="pct15" w:color="auto" w:fill="FFFFFF"/>
        </w:rPr>
        <w:t>根文件系统</w:t>
      </w:r>
      <w:r>
        <w:rPr>
          <w:sz w:val="13"/>
          <w:szCs w:val="13"/>
          <w:shd w:val="pct15" w:color="auto" w:fill="FFFFFF"/>
        </w:rPr>
        <w:t xml:space="preserve"> </w:t>
      </w:r>
      <w:r w:rsidR="006A4120">
        <w:rPr>
          <w:sz w:val="13"/>
          <w:szCs w:val="13"/>
          <w:shd w:val="pct15" w:color="auto" w:fill="FFFFFF"/>
        </w:rPr>
        <w:t>.</w:t>
      </w:r>
      <w:r w:rsidR="00085846">
        <w:rPr>
          <w:sz w:val="13"/>
          <w:szCs w:val="13"/>
          <w:shd w:val="pct15" w:color="auto" w:fill="FFFFFF"/>
        </w:rPr>
        <w:t xml:space="preserve"> </w:t>
      </w:r>
      <w:r w:rsidR="00085846">
        <w:rPr>
          <w:rFonts w:hint="eastAsia"/>
          <w:sz w:val="13"/>
          <w:szCs w:val="13"/>
          <w:shd w:val="pct15" w:color="auto" w:fill="FFFFFF"/>
        </w:rPr>
        <w:t>如果版本在</w:t>
      </w:r>
      <w:r w:rsidR="00085846">
        <w:rPr>
          <w:rFonts w:hint="eastAsia"/>
          <w:sz w:val="13"/>
          <w:szCs w:val="13"/>
          <w:shd w:val="pct15" w:color="auto" w:fill="FFFFFF"/>
        </w:rPr>
        <w:t>f</w:t>
      </w:r>
      <w:r w:rsidR="00085846">
        <w:rPr>
          <w:sz w:val="13"/>
          <w:szCs w:val="13"/>
          <w:shd w:val="pct15" w:color="auto" w:fill="FFFFFF"/>
        </w:rPr>
        <w:t>lash</w:t>
      </w:r>
      <w:r w:rsidR="00085846">
        <w:rPr>
          <w:rFonts w:hint="eastAsia"/>
          <w:sz w:val="13"/>
          <w:szCs w:val="13"/>
          <w:shd w:val="pct15" w:color="auto" w:fill="FFFFFF"/>
        </w:rPr>
        <w:t>里，由于空间有限，会压缩成</w:t>
      </w:r>
      <w:r w:rsidR="00085846">
        <w:rPr>
          <w:rFonts w:hint="eastAsia"/>
          <w:sz w:val="13"/>
          <w:szCs w:val="13"/>
          <w:shd w:val="pct15" w:color="auto" w:fill="FFFFFF"/>
        </w:rPr>
        <w:t>r</w:t>
      </w:r>
      <w:r w:rsidR="00085846">
        <w:rPr>
          <w:sz w:val="13"/>
          <w:szCs w:val="13"/>
          <w:shd w:val="pct15" w:color="auto" w:fill="FFFFFF"/>
        </w:rPr>
        <w:t>ootfs.cpio.lzma</w:t>
      </w:r>
      <w:r w:rsidR="00085846">
        <w:rPr>
          <w:rFonts w:hint="eastAsia"/>
          <w:sz w:val="13"/>
          <w:szCs w:val="13"/>
          <w:shd w:val="pct15" w:color="auto" w:fill="FFFFFF"/>
        </w:rPr>
        <w:t>格式。</w:t>
      </w:r>
      <w:r>
        <w:rPr>
          <w:sz w:val="13"/>
          <w:szCs w:val="13"/>
          <w:shd w:val="pct15" w:color="auto" w:fill="FFFFFF"/>
        </w:rPr>
        <w:t xml:space="preserve">    </w:t>
      </w:r>
    </w:p>
    <w:p w14:paraId="6821B448" w14:textId="16C1F843" w:rsidR="000B0006" w:rsidRPr="000B0006" w:rsidRDefault="000B0006" w:rsidP="000B0006">
      <w:pPr>
        <w:pStyle w:val="af4"/>
        <w:ind w:left="1456" w:firstLine="260"/>
        <w:rPr>
          <w:sz w:val="13"/>
          <w:szCs w:val="13"/>
          <w:shd w:val="pct15" w:color="auto" w:fill="FFFFFF"/>
        </w:rPr>
      </w:pPr>
      <w:r w:rsidRPr="000B0006">
        <w:rPr>
          <w:rFonts w:hint="eastAsia"/>
          <w:sz w:val="13"/>
          <w:szCs w:val="13"/>
          <w:shd w:val="pct15" w:color="auto" w:fill="FFFFFF"/>
        </w:rPr>
        <w:t>├──</w:t>
      </w:r>
      <w:r w:rsidRPr="000B0006">
        <w:rPr>
          <w:rFonts w:hint="eastAsia"/>
          <w:sz w:val="13"/>
          <w:szCs w:val="13"/>
          <w:shd w:val="pct15" w:color="auto" w:fill="FFFFFF"/>
        </w:rPr>
        <w:t xml:space="preserve"> system.bit.gz</w:t>
      </w:r>
      <w:r w:rsidR="00085846">
        <w:rPr>
          <w:sz w:val="13"/>
          <w:szCs w:val="13"/>
          <w:shd w:val="pct15" w:color="auto" w:fill="FFFFFF"/>
        </w:rPr>
        <w:t xml:space="preserve">       xilinx</w:t>
      </w:r>
      <w:r w:rsidR="00085846">
        <w:rPr>
          <w:rFonts w:hint="eastAsia"/>
          <w:sz w:val="13"/>
          <w:szCs w:val="13"/>
          <w:shd w:val="pct15" w:color="auto" w:fill="FFFFFF"/>
        </w:rPr>
        <w:t>比特流文件，压缩成</w:t>
      </w:r>
      <w:r w:rsidR="00085846">
        <w:rPr>
          <w:rFonts w:hint="eastAsia"/>
          <w:sz w:val="13"/>
          <w:szCs w:val="13"/>
          <w:shd w:val="pct15" w:color="auto" w:fill="FFFFFF"/>
        </w:rPr>
        <w:t>g</w:t>
      </w:r>
      <w:r w:rsidR="00085846">
        <w:rPr>
          <w:sz w:val="13"/>
          <w:szCs w:val="13"/>
          <w:shd w:val="pct15" w:color="auto" w:fill="FFFFFF"/>
        </w:rPr>
        <w:t>z</w:t>
      </w:r>
      <w:r w:rsidR="00085846">
        <w:rPr>
          <w:rFonts w:hint="eastAsia"/>
          <w:sz w:val="13"/>
          <w:szCs w:val="13"/>
          <w:shd w:val="pct15" w:color="auto" w:fill="FFFFFF"/>
        </w:rPr>
        <w:t>格式</w:t>
      </w:r>
    </w:p>
    <w:p w14:paraId="61B0A970" w14:textId="20002D4C" w:rsidR="000B0006" w:rsidRDefault="000B0006" w:rsidP="009406E9">
      <w:pPr>
        <w:ind w:firstLineChars="1323" w:firstLine="1720"/>
        <w:rPr>
          <w:sz w:val="13"/>
          <w:szCs w:val="13"/>
          <w:shd w:val="pct15" w:color="auto" w:fill="FFFFFF"/>
        </w:rPr>
      </w:pPr>
      <w:r w:rsidRPr="009406E9">
        <w:rPr>
          <w:rFonts w:hint="eastAsia"/>
          <w:sz w:val="13"/>
          <w:szCs w:val="13"/>
          <w:shd w:val="pct15" w:color="auto" w:fill="FFFFFF"/>
        </w:rPr>
        <w:t>└──</w:t>
      </w:r>
      <w:r w:rsidRPr="009406E9">
        <w:rPr>
          <w:rFonts w:hint="eastAsia"/>
          <w:sz w:val="13"/>
          <w:szCs w:val="13"/>
          <w:shd w:val="pct15" w:color="auto" w:fill="FFFFFF"/>
        </w:rPr>
        <w:t xml:space="preserve"> version</w:t>
      </w:r>
      <w:r w:rsidR="009406E9" w:rsidRPr="009406E9">
        <w:rPr>
          <w:sz w:val="13"/>
          <w:szCs w:val="13"/>
          <w:shd w:val="pct15" w:color="auto" w:fill="FFFFFF"/>
        </w:rPr>
        <w:t xml:space="preserve">                </w:t>
      </w:r>
      <w:r w:rsidR="009406E9" w:rsidRPr="009406E9">
        <w:rPr>
          <w:rFonts w:hint="eastAsia"/>
          <w:sz w:val="13"/>
          <w:szCs w:val="13"/>
          <w:shd w:val="pct15" w:color="auto" w:fill="FFFFFF"/>
        </w:rPr>
        <w:t>版本号文件</w:t>
      </w:r>
    </w:p>
    <w:p w14:paraId="5AA5977B" w14:textId="46F3A71A" w:rsidR="002522AD" w:rsidRPr="009406E9" w:rsidRDefault="002522AD" w:rsidP="009406E9">
      <w:pPr>
        <w:ind w:firstLineChars="1323" w:firstLine="1720"/>
        <w:rPr>
          <w:sz w:val="13"/>
          <w:szCs w:val="13"/>
          <w:shd w:val="pct15" w:color="auto" w:fill="FFFFFF"/>
        </w:rPr>
      </w:pPr>
      <w:r w:rsidRPr="009406E9">
        <w:rPr>
          <w:rFonts w:hint="eastAsia"/>
          <w:sz w:val="13"/>
          <w:szCs w:val="13"/>
          <w:shd w:val="pct15" w:color="auto" w:fill="FFFFFF"/>
        </w:rPr>
        <w:t>└──</w:t>
      </w:r>
      <w:r w:rsidRPr="009406E9">
        <w:rPr>
          <w:rFonts w:hint="eastAsia"/>
          <w:sz w:val="13"/>
          <w:szCs w:val="13"/>
          <w:shd w:val="pct15" w:color="auto" w:fill="FFFFFF"/>
        </w:rPr>
        <w:t xml:space="preserve"> </w:t>
      </w:r>
      <w:r>
        <w:rPr>
          <w:sz w:val="13"/>
          <w:szCs w:val="13"/>
          <w:shd w:val="pct15" w:color="auto" w:fill="FFFFFF"/>
        </w:rPr>
        <w:t xml:space="preserve">ver_selected.me     </w:t>
      </w:r>
      <w:r>
        <w:rPr>
          <w:rFonts w:hint="eastAsia"/>
          <w:sz w:val="13"/>
          <w:szCs w:val="13"/>
          <w:shd w:val="pct15" w:color="auto" w:fill="FFFFFF"/>
        </w:rPr>
        <w:t>此文件不属于版本，在升级后，新版本位于哪个分区，则设置此标记文件。</w:t>
      </w:r>
      <w:r>
        <w:rPr>
          <w:sz w:val="13"/>
          <w:szCs w:val="13"/>
          <w:shd w:val="pct15" w:color="auto" w:fill="FFFFFF"/>
        </w:rPr>
        <w:t>Uboot</w:t>
      </w:r>
      <w:r>
        <w:rPr>
          <w:rFonts w:hint="eastAsia"/>
          <w:sz w:val="13"/>
          <w:szCs w:val="13"/>
          <w:shd w:val="pct15" w:color="auto" w:fill="FFFFFF"/>
        </w:rPr>
        <w:t>根据此标记决定从哪个分区版本引导。</w:t>
      </w:r>
    </w:p>
    <w:p w14:paraId="3C801993" w14:textId="371B189C" w:rsidR="000B0006" w:rsidRDefault="002522AD" w:rsidP="002522AD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F1013">
        <w:rPr>
          <w:rFonts w:hint="eastAsia"/>
        </w:rPr>
        <w:t>f</w:t>
      </w:r>
      <w:r w:rsidR="00AF1013">
        <w:t>lash</w:t>
      </w:r>
      <w:r w:rsidR="00AF1013">
        <w:rPr>
          <w:rFonts w:hint="eastAsia"/>
        </w:rPr>
        <w:t>中可以存在一份备份版本，在出厂时烧录，当</w:t>
      </w:r>
      <w:r w:rsidR="00AF1013">
        <w:rPr>
          <w:rFonts w:hint="eastAsia"/>
        </w:rPr>
        <w:t>e</w:t>
      </w:r>
      <w:r w:rsidR="00AF1013">
        <w:t>mmc</w:t>
      </w:r>
      <w:r w:rsidR="00AF1013">
        <w:rPr>
          <w:rFonts w:hint="eastAsia"/>
        </w:rPr>
        <w:t>分区中的版本都不可用时，可以回落到从</w:t>
      </w:r>
      <w:r w:rsidR="00AF1013">
        <w:t>flash</w:t>
      </w:r>
      <w:r w:rsidR="00AF1013">
        <w:rPr>
          <w:rFonts w:hint="eastAsia"/>
        </w:rPr>
        <w:t>中引导。</w:t>
      </w:r>
    </w:p>
    <w:p w14:paraId="6ACE6041" w14:textId="77777777" w:rsidR="000822AD" w:rsidRDefault="000822AD" w:rsidP="009E691F"/>
    <w:p w14:paraId="10556D34" w14:textId="596A2D69" w:rsidR="00F80740" w:rsidRDefault="00F80740" w:rsidP="00F80740">
      <w:pPr>
        <w:pStyle w:val="2"/>
      </w:pPr>
      <w:bookmarkStart w:id="17" w:name="_Toc146550565"/>
      <w:r>
        <w:rPr>
          <w:rFonts w:hint="eastAsia"/>
        </w:rPr>
        <w:t>升级实现代码说明</w:t>
      </w:r>
      <w:bookmarkEnd w:id="17"/>
    </w:p>
    <w:p w14:paraId="15B1864A" w14:textId="07C354C3" w:rsidR="00F80740" w:rsidRDefault="009119E2" w:rsidP="009119E2">
      <w:pPr>
        <w:pStyle w:val="3"/>
      </w:pPr>
      <w:bookmarkStart w:id="18" w:name="_Toc146550566"/>
      <w:r>
        <w:t>linux_app</w:t>
      </w:r>
      <w:r>
        <w:rPr>
          <w:rFonts w:hint="eastAsia"/>
        </w:rPr>
        <w:t>程序中的处理</w:t>
      </w:r>
      <w:bookmarkEnd w:id="18"/>
    </w:p>
    <w:p w14:paraId="7CABC3B1" w14:textId="77777777" w:rsidR="009119E2" w:rsidRDefault="009119E2" w:rsidP="009119E2">
      <w:pPr>
        <w:pStyle w:val="4"/>
      </w:pPr>
      <w:r w:rsidRPr="009119E2">
        <w:t>alink_upgrade.c</w:t>
      </w:r>
    </w:p>
    <w:p w14:paraId="2DD34D0B" w14:textId="40D9C01C" w:rsidR="009119E2" w:rsidRDefault="009119E2" w:rsidP="009E691F">
      <w:r w:rsidRPr="009119E2">
        <w:t>linux_app\src\tracer\hal\c2_alink\upgrade</w:t>
      </w:r>
    </w:p>
    <w:p w14:paraId="12807372" w14:textId="3C699D77" w:rsidR="009119E2" w:rsidRDefault="0052702C" w:rsidP="009E691F">
      <w:r>
        <w:rPr>
          <w:rFonts w:hint="eastAsia"/>
        </w:rPr>
        <w:t>主要是实现</w:t>
      </w:r>
      <w:r>
        <w:rPr>
          <w:rFonts w:hint="eastAsia"/>
        </w:rPr>
        <w:t>a</w:t>
      </w:r>
      <w:r>
        <w:t>link</w:t>
      </w:r>
      <w:r>
        <w:rPr>
          <w:rFonts w:hint="eastAsia"/>
        </w:rPr>
        <w:t>升级协议的处理工作。</w:t>
      </w:r>
    </w:p>
    <w:p w14:paraId="0C4F6FDF" w14:textId="17BC2190" w:rsidR="0052702C" w:rsidRDefault="0052702C" w:rsidP="009E691F">
      <w:r>
        <w:rPr>
          <w:noProof/>
        </w:rPr>
        <w:lastRenderedPageBreak/>
        <w:drawing>
          <wp:inline distT="0" distB="0" distL="0" distR="0" wp14:anchorId="27605EDD" wp14:editId="45215BBA">
            <wp:extent cx="5831840" cy="2645410"/>
            <wp:effectExtent l="0" t="0" r="0" b="2540"/>
            <wp:docPr id="1656637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37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FAE7" w14:textId="060A359A" w:rsidR="009119E2" w:rsidRDefault="0052702C" w:rsidP="009E691F">
      <w:r>
        <w:rPr>
          <w:rFonts w:hint="eastAsia"/>
        </w:rPr>
        <w:t>主要是处理以上图中几个升级命令。</w:t>
      </w:r>
    </w:p>
    <w:p w14:paraId="363B3897" w14:textId="77777777" w:rsidR="008E566E" w:rsidRDefault="008E566E" w:rsidP="00BC4AC5">
      <w:pPr>
        <w:pStyle w:val="4"/>
      </w:pPr>
      <w:r w:rsidRPr="008E566E">
        <w:t>firmware.c</w:t>
      </w:r>
    </w:p>
    <w:p w14:paraId="18D66864" w14:textId="13476D5D" w:rsidR="0052702C" w:rsidRDefault="008E566E" w:rsidP="009E691F">
      <w:r w:rsidRPr="008E566E">
        <w:t>linux_app\src\tracer\hal\c2_alink\upgrade</w:t>
      </w:r>
    </w:p>
    <w:p w14:paraId="768A0684" w14:textId="26704A76" w:rsidR="0052702C" w:rsidRDefault="00BC4AC5" w:rsidP="009E691F">
      <w:r>
        <w:rPr>
          <w:rFonts w:hint="eastAsia"/>
        </w:rPr>
        <w:t>主要负责</w:t>
      </w:r>
      <w:r>
        <w:rPr>
          <w:rFonts w:hint="eastAsia"/>
        </w:rPr>
        <w:t xml:space="preserve"> </w:t>
      </w:r>
      <w:r>
        <w:rPr>
          <w:rFonts w:hint="eastAsia"/>
        </w:rPr>
        <w:t>升级</w:t>
      </w:r>
      <w:r>
        <w:rPr>
          <w:rFonts w:hint="eastAsia"/>
        </w:rPr>
        <w:t>o</w:t>
      </w:r>
      <w:r>
        <w:t>ta</w:t>
      </w:r>
      <w:r>
        <w:rPr>
          <w:rFonts w:hint="eastAsia"/>
        </w:rPr>
        <w:t>文件的存储</w:t>
      </w:r>
      <w:r w:rsidR="00DA002F">
        <w:rPr>
          <w:rFonts w:hint="eastAsia"/>
        </w:rPr>
        <w:t>，</w:t>
      </w:r>
      <w:r>
        <w:rPr>
          <w:rFonts w:hint="eastAsia"/>
        </w:rPr>
        <w:t>校验</w:t>
      </w:r>
      <w:r w:rsidR="00DA002F">
        <w:rPr>
          <w:rFonts w:hint="eastAsia"/>
        </w:rPr>
        <w:t>和解压</w:t>
      </w:r>
    </w:p>
    <w:p w14:paraId="46920691" w14:textId="52B7A056" w:rsidR="00DA002F" w:rsidRDefault="00DA002F" w:rsidP="009E691F">
      <w:r>
        <w:rPr>
          <w:rFonts w:hint="eastAsia"/>
        </w:rPr>
        <w:t>解压后的文件，目前存放在：</w:t>
      </w:r>
      <w:r w:rsidRPr="00DA002F">
        <w:t>/run/media/mmcblk0p2/firmware</w:t>
      </w:r>
    </w:p>
    <w:p w14:paraId="26ABECCB" w14:textId="46453487" w:rsidR="00DA002F" w:rsidRDefault="00DA002F" w:rsidP="009E691F">
      <w:pPr>
        <w:rPr>
          <w:rFonts w:hint="eastAsia"/>
        </w:rPr>
      </w:pPr>
      <w:r>
        <w:rPr>
          <w:noProof/>
        </w:rPr>
        <w:drawing>
          <wp:inline distT="0" distB="0" distL="0" distR="0" wp14:anchorId="67FCF835" wp14:editId="17FDD0DB">
            <wp:extent cx="5831840" cy="3021330"/>
            <wp:effectExtent l="0" t="0" r="0" b="7620"/>
            <wp:docPr id="2089282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828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6426" w14:textId="6736604E" w:rsidR="00BC4AC5" w:rsidRDefault="00DA002F" w:rsidP="00DA002F">
      <w:pPr>
        <w:pStyle w:val="4"/>
      </w:pPr>
      <w:r w:rsidRPr="00DA002F">
        <w:lastRenderedPageBreak/>
        <w:t>prepare_to_switch_ver.sh</w:t>
      </w:r>
    </w:p>
    <w:p w14:paraId="7BF3CBF3" w14:textId="7BB1EE02" w:rsidR="00F97A8E" w:rsidRDefault="00DA002F" w:rsidP="009E691F">
      <w:r>
        <w:rPr>
          <w:rFonts w:hint="eastAsia"/>
        </w:rPr>
        <w:t>这是新旧版本切换脚本。</w:t>
      </w:r>
    </w:p>
    <w:p w14:paraId="5E2DC9F4" w14:textId="5F697D34" w:rsidR="00754766" w:rsidRDefault="00754766" w:rsidP="009E691F">
      <w:pPr>
        <w:rPr>
          <w:rFonts w:hint="eastAsia"/>
        </w:rPr>
      </w:pPr>
      <w:r>
        <w:rPr>
          <w:rFonts w:hint="eastAsia"/>
        </w:rPr>
        <w:t>它在</w:t>
      </w:r>
      <w:r w:rsidRPr="00754766">
        <w:t>auto_reboot_task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t>link_upgrade.c</w:t>
      </w:r>
      <w:r>
        <w:rPr>
          <w:rFonts w:hint="eastAsia"/>
        </w:rPr>
        <w:t>）中被调用。</w:t>
      </w:r>
    </w:p>
    <w:p w14:paraId="7D981C5E" w14:textId="7F92F679" w:rsidR="00106E39" w:rsidRDefault="00106E39" w:rsidP="009E691F">
      <w:r>
        <w:rPr>
          <w:rFonts w:hint="eastAsia"/>
        </w:rPr>
        <w:t>主要工作是：</w:t>
      </w:r>
    </w:p>
    <w:p w14:paraId="46C33560" w14:textId="289B8F5E" w:rsidR="00106E39" w:rsidRDefault="00106E39" w:rsidP="00106E39">
      <w:pPr>
        <w:pStyle w:val="af4"/>
        <w:numPr>
          <w:ilvl w:val="0"/>
          <w:numId w:val="84"/>
        </w:numPr>
        <w:ind w:firstLineChars="0"/>
      </w:pPr>
      <w:r>
        <w:rPr>
          <w:rFonts w:hint="eastAsia"/>
        </w:rPr>
        <w:t>检查当前旧版本的启动分区来决定新版本应该放在哪个分区。</w:t>
      </w:r>
    </w:p>
    <w:p w14:paraId="347B6709" w14:textId="18CCB9C4" w:rsidR="00106E39" w:rsidRDefault="00106E39" w:rsidP="00106E39">
      <w:pPr>
        <w:pStyle w:val="af4"/>
        <w:ind w:left="720" w:firstLineChars="0" w:firstLine="0"/>
        <w:rPr>
          <w:rFonts w:hint="eastAsia"/>
        </w:rPr>
      </w:pPr>
      <w:r>
        <w:rPr>
          <w:rFonts w:hint="eastAsia"/>
        </w:rPr>
        <w:t>比如：旧版本在</w:t>
      </w:r>
      <w:r>
        <w:t>emmc1</w:t>
      </w:r>
      <w:r>
        <w:rPr>
          <w:rFonts w:hint="eastAsia"/>
        </w:rPr>
        <w:t>分区，则新版本应该放在</w:t>
      </w:r>
      <w:r>
        <w:rPr>
          <w:rFonts w:hint="eastAsia"/>
        </w:rPr>
        <w:t>e</w:t>
      </w:r>
      <w:r>
        <w:t xml:space="preserve">mmc2; </w:t>
      </w:r>
      <w:r>
        <w:rPr>
          <w:rFonts w:hint="eastAsia"/>
        </w:rPr>
        <w:t>旧版本在</w:t>
      </w:r>
      <w:r>
        <w:t>emmc</w:t>
      </w:r>
      <w:r>
        <w:t>2</w:t>
      </w:r>
      <w:r>
        <w:rPr>
          <w:rFonts w:hint="eastAsia"/>
        </w:rPr>
        <w:t>分区，则新版本应该放在</w:t>
      </w:r>
      <w:r>
        <w:rPr>
          <w:rFonts w:hint="eastAsia"/>
        </w:rPr>
        <w:t>e</w:t>
      </w:r>
      <w:r>
        <w:t>mm</w:t>
      </w:r>
      <w:r>
        <w:t>c1</w:t>
      </w:r>
      <w:r>
        <w:t>;</w:t>
      </w:r>
    </w:p>
    <w:p w14:paraId="5EA4C729" w14:textId="5EF8DD46" w:rsidR="00106E39" w:rsidRDefault="00CB58DF" w:rsidP="00106E39">
      <w:pPr>
        <w:pStyle w:val="af4"/>
        <w:numPr>
          <w:ilvl w:val="0"/>
          <w:numId w:val="84"/>
        </w:numPr>
        <w:ind w:firstLineChars="0"/>
      </w:pPr>
      <w:r>
        <w:rPr>
          <w:rFonts w:hint="eastAsia"/>
        </w:rPr>
        <w:t>将新版本解压后的文件从备份目录里，拷到对应分区的根目录下。</w:t>
      </w:r>
    </w:p>
    <w:p w14:paraId="4E319E8B" w14:textId="598D0059" w:rsidR="00106E39" w:rsidRDefault="00CB58DF" w:rsidP="00106E39">
      <w:pPr>
        <w:pStyle w:val="af4"/>
        <w:numPr>
          <w:ilvl w:val="0"/>
          <w:numId w:val="84"/>
        </w:numPr>
        <w:ind w:firstLineChars="0"/>
      </w:pPr>
      <w:r>
        <w:rPr>
          <w:rFonts w:hint="eastAsia"/>
        </w:rPr>
        <w:t>在新版本分区上创建</w:t>
      </w:r>
      <w:r w:rsidRPr="00CB58DF">
        <w:t>ver_selected.me</w:t>
      </w:r>
      <w:r>
        <w:rPr>
          <w:rFonts w:hint="eastAsia"/>
        </w:rPr>
        <w:t>文件，然后删除旧版本分区上的</w:t>
      </w:r>
      <w:r w:rsidRPr="00CB58DF">
        <w:t>ver_selected.me</w:t>
      </w:r>
      <w:r>
        <w:rPr>
          <w:rFonts w:hint="eastAsia"/>
        </w:rPr>
        <w:t>文件</w:t>
      </w:r>
    </w:p>
    <w:p w14:paraId="4601ABDC" w14:textId="77777777" w:rsidR="00106E39" w:rsidRPr="00CB58DF" w:rsidRDefault="00106E39" w:rsidP="009E691F">
      <w:pPr>
        <w:rPr>
          <w:rFonts w:hint="eastAsia"/>
        </w:rPr>
      </w:pPr>
    </w:p>
    <w:p w14:paraId="1FAA1CBE" w14:textId="112EF106" w:rsidR="00BB0B81" w:rsidRDefault="00BB0B81" w:rsidP="004D778F">
      <w:pPr>
        <w:pStyle w:val="2"/>
      </w:pPr>
      <w:r>
        <w:tab/>
      </w:r>
      <w:bookmarkStart w:id="19" w:name="_Toc146550567"/>
      <w:r w:rsidR="004D778F">
        <w:rPr>
          <w:rFonts w:hint="eastAsia"/>
        </w:rPr>
        <w:t>关键问题</w:t>
      </w:r>
      <w:bookmarkEnd w:id="19"/>
    </w:p>
    <w:p w14:paraId="1E5D179D" w14:textId="0A73504E" w:rsidR="00CD1D8B" w:rsidRDefault="001F0D18" w:rsidP="0052389E">
      <w:pPr>
        <w:pStyle w:val="3"/>
      </w:pPr>
      <w:bookmarkStart w:id="20" w:name="_Toc146550568"/>
      <w:r>
        <w:rPr>
          <w:rFonts w:hint="eastAsia"/>
        </w:rPr>
        <w:t>固件完整性校验放哪里？</w:t>
      </w:r>
      <w:bookmarkEnd w:id="20"/>
    </w:p>
    <w:p w14:paraId="1966ECCC" w14:textId="0C7A6C1E" w:rsidR="00212699" w:rsidRDefault="00212699" w:rsidP="00DF3535">
      <w:pPr>
        <w:ind w:leftChars="400" w:left="840"/>
      </w:pPr>
      <w:r>
        <w:rPr>
          <w:rFonts w:hint="eastAsia"/>
        </w:rPr>
        <w:t>提供所有文件的校验列表文件</w:t>
      </w:r>
    </w:p>
    <w:p w14:paraId="5DD8C1A5" w14:textId="4153A2D6" w:rsidR="00682CE6" w:rsidRDefault="00682CE6" w:rsidP="003E1AF8">
      <w:pPr>
        <w:ind w:leftChars="400" w:left="840"/>
      </w:pPr>
      <w:r>
        <w:t>firmware</w:t>
      </w:r>
      <w:r w:rsidR="00212699">
        <w:t>.md5</w:t>
      </w:r>
      <w:r>
        <w:t>list</w:t>
      </w:r>
    </w:p>
    <w:p w14:paraId="76593A72" w14:textId="6F109CEF" w:rsidR="0052389E" w:rsidRPr="0052389E" w:rsidRDefault="0052389E" w:rsidP="0052389E">
      <w:pPr>
        <w:pStyle w:val="3"/>
      </w:pPr>
      <w:bookmarkStart w:id="21" w:name="_Toc146550569"/>
      <w:r>
        <w:t>Rootfs</w:t>
      </w:r>
      <w:r>
        <w:rPr>
          <w:rFonts w:hint="eastAsia"/>
        </w:rPr>
        <w:t>是否需要展到</w:t>
      </w:r>
      <w:r>
        <w:rPr>
          <w:rFonts w:hint="eastAsia"/>
        </w:rPr>
        <w:t>e</w:t>
      </w:r>
      <w:r>
        <w:t>mmc</w:t>
      </w:r>
      <w:r>
        <w:rPr>
          <w:rFonts w:hint="eastAsia"/>
        </w:rPr>
        <w:t>上加快启动？</w:t>
      </w:r>
      <w:bookmarkEnd w:id="21"/>
    </w:p>
    <w:p w14:paraId="16935869" w14:textId="4F785F22" w:rsidR="001F0D18" w:rsidRDefault="001F0D18" w:rsidP="0007515E">
      <w:pPr>
        <w:ind w:left="420"/>
      </w:pPr>
      <w:r>
        <w:t>Rootfs</w:t>
      </w:r>
      <w:r>
        <w:rPr>
          <w:rFonts w:hint="eastAsia"/>
        </w:rPr>
        <w:t>使用</w:t>
      </w:r>
      <w:r>
        <w:t>ramdisk</w:t>
      </w:r>
      <w:r>
        <w:rPr>
          <w:rFonts w:hint="eastAsia"/>
        </w:rPr>
        <w:t>可能启动过慢，是否需要展到</w:t>
      </w:r>
      <w:r>
        <w:rPr>
          <w:rFonts w:hint="eastAsia"/>
        </w:rPr>
        <w:t>e</w:t>
      </w:r>
      <w:r>
        <w:t>mmc</w:t>
      </w:r>
      <w:r>
        <w:rPr>
          <w:rFonts w:hint="eastAsia"/>
        </w:rPr>
        <w:t>分区，直接挂根。</w:t>
      </w:r>
    </w:p>
    <w:p w14:paraId="54178A2A" w14:textId="34C51C4F" w:rsidR="0007515E" w:rsidRDefault="00C32537" w:rsidP="0007515E">
      <w:pPr>
        <w:ind w:left="420"/>
      </w:pPr>
      <w:r>
        <w:rPr>
          <w:rFonts w:hint="eastAsia"/>
        </w:rPr>
        <w:t>当前项目紧，可以先不考虑展到</w:t>
      </w:r>
      <w:r>
        <w:rPr>
          <w:rFonts w:hint="eastAsia"/>
        </w:rPr>
        <w:t>e</w:t>
      </w:r>
      <w:r>
        <w:t>mmc</w:t>
      </w:r>
      <w:r>
        <w:rPr>
          <w:rFonts w:hint="eastAsia"/>
        </w:rPr>
        <w:t>分区</w:t>
      </w:r>
      <w:r>
        <w:rPr>
          <w:rFonts w:hint="eastAsia"/>
        </w:rPr>
        <w:t>3</w:t>
      </w:r>
      <w:r>
        <w:rPr>
          <w:rFonts w:hint="eastAsia"/>
        </w:rPr>
        <w:t>中。优化时，可以实现此功能。</w:t>
      </w:r>
    </w:p>
    <w:p w14:paraId="08C1F85A" w14:textId="7429B191" w:rsidR="00D40E95" w:rsidRDefault="00D40E95" w:rsidP="00176404">
      <w:pPr>
        <w:pStyle w:val="3"/>
      </w:pPr>
      <w:bookmarkStart w:id="22" w:name="_Toc146550570"/>
      <w:r>
        <w:t>Emmc</w:t>
      </w:r>
      <w:r>
        <w:rPr>
          <w:rFonts w:hint="eastAsia"/>
        </w:rPr>
        <w:t>格式化</w:t>
      </w:r>
      <w:r>
        <w:rPr>
          <w:rFonts w:hint="eastAsia"/>
        </w:rPr>
        <w:t>f</w:t>
      </w:r>
      <w:r>
        <w:t>at</w:t>
      </w:r>
      <w:r>
        <w:rPr>
          <w:rFonts w:hint="eastAsia"/>
        </w:rPr>
        <w:t>系统</w:t>
      </w:r>
      <w:bookmarkEnd w:id="22"/>
    </w:p>
    <w:p w14:paraId="1274D356" w14:textId="6964C9A6" w:rsidR="00E9125D" w:rsidRDefault="00E9125D" w:rsidP="00E9125D">
      <w:pPr>
        <w:ind w:left="420"/>
      </w:pPr>
      <w:r>
        <w:rPr>
          <w:rFonts w:hint="eastAsia"/>
        </w:rPr>
        <w:t>生产时，可以烧录</w:t>
      </w:r>
      <w:r>
        <w:rPr>
          <w:rFonts w:hint="eastAsia"/>
        </w:rPr>
        <w:t>f</w:t>
      </w:r>
      <w:r>
        <w:t>lash</w:t>
      </w:r>
      <w:r>
        <w:rPr>
          <w:rFonts w:hint="eastAsia"/>
        </w:rPr>
        <w:t>版本，</w:t>
      </w:r>
      <w:r>
        <w:rPr>
          <w:rFonts w:hint="eastAsia"/>
        </w:rPr>
        <w:t>f</w:t>
      </w:r>
      <w:r>
        <w:t>lash</w:t>
      </w:r>
      <w:r>
        <w:rPr>
          <w:rFonts w:hint="eastAsia"/>
        </w:rPr>
        <w:t>版本首次启动后，可以对</w:t>
      </w:r>
      <w:r>
        <w:rPr>
          <w:rFonts w:hint="eastAsia"/>
        </w:rPr>
        <w:t>e</w:t>
      </w:r>
      <w:r>
        <w:t>mmc</w:t>
      </w:r>
      <w:r>
        <w:rPr>
          <w:rFonts w:hint="eastAsia"/>
        </w:rPr>
        <w:t>格式化。</w:t>
      </w:r>
    </w:p>
    <w:p w14:paraId="36B7DD41" w14:textId="460E37D3" w:rsidR="00E9125D" w:rsidRPr="00E9125D" w:rsidRDefault="005B615C" w:rsidP="00E9125D">
      <w:pPr>
        <w:ind w:left="420"/>
        <w:rPr>
          <w:rFonts w:hint="eastAsia"/>
        </w:rPr>
      </w:pPr>
      <w:r>
        <w:t>Emmc1,emmc2</w:t>
      </w:r>
      <w:r>
        <w:rPr>
          <w:rFonts w:hint="eastAsia"/>
        </w:rPr>
        <w:t>分区必须格式化为</w:t>
      </w:r>
      <w:r>
        <w:rPr>
          <w:rFonts w:hint="eastAsia"/>
        </w:rPr>
        <w:t>f</w:t>
      </w:r>
      <w:r>
        <w:t>at32,</w:t>
      </w:r>
      <w:r>
        <w:rPr>
          <w:rFonts w:hint="eastAsia"/>
        </w:rPr>
        <w:t>否则无法引导。</w:t>
      </w:r>
    </w:p>
    <w:p w14:paraId="463A900D" w14:textId="2E183868" w:rsidR="007B01C8" w:rsidRDefault="0084771B" w:rsidP="0084771B">
      <w:pPr>
        <w:pStyle w:val="4"/>
      </w:pPr>
      <w:r>
        <w:t>Uboot</w:t>
      </w:r>
      <w:r>
        <w:rPr>
          <w:rFonts w:hint="eastAsia"/>
        </w:rPr>
        <w:t>相关命令</w:t>
      </w:r>
    </w:p>
    <w:p w14:paraId="73408488" w14:textId="7CC56FD4" w:rsidR="007B01C8" w:rsidRDefault="007B01C8" w:rsidP="007B01C8">
      <w:pPr>
        <w:ind w:left="420"/>
      </w:pPr>
      <w:r>
        <w:t>Uboot</w:t>
      </w:r>
      <w:r>
        <w:rPr>
          <w:rFonts w:hint="eastAsia"/>
        </w:rPr>
        <w:t>支持的</w:t>
      </w:r>
      <w:r>
        <w:rPr>
          <w:rFonts w:hint="eastAsia"/>
        </w:rPr>
        <w:t>f</w:t>
      </w:r>
      <w:r>
        <w:t>at</w:t>
      </w:r>
      <w:r w:rsidR="0084771B">
        <w:rPr>
          <w:rFonts w:hint="eastAsia"/>
        </w:rPr>
        <w:t>,</w:t>
      </w:r>
      <w:r w:rsidR="0084771B">
        <w:t>mbr</w:t>
      </w:r>
      <w:r w:rsidR="0084771B">
        <w:rPr>
          <w:rFonts w:hint="eastAsia"/>
        </w:rPr>
        <w:t>命令</w:t>
      </w:r>
    </w:p>
    <w:p w14:paraId="6E750421" w14:textId="4FB5245B" w:rsidR="007B01C8" w:rsidRDefault="007B01C8" w:rsidP="007B01C8">
      <w:r>
        <w:t xml:space="preserve">  fatinfo fatload fatls fatmkdir fatrm fatsize fatwrite</w:t>
      </w:r>
    </w:p>
    <w:p w14:paraId="55794DEF" w14:textId="29AFB679" w:rsidR="0084771B" w:rsidRPr="007B01C8" w:rsidRDefault="0084771B" w:rsidP="007B01C8">
      <w:r>
        <w:rPr>
          <w:rFonts w:hint="eastAsia"/>
        </w:rPr>
        <w:t xml:space="preserve"> </w:t>
      </w:r>
    </w:p>
    <w:p w14:paraId="4F256CD8" w14:textId="3095D0A1" w:rsidR="0084771B" w:rsidRDefault="0084771B" w:rsidP="00475153">
      <w:pPr>
        <w:pStyle w:val="4"/>
      </w:pPr>
      <w:r>
        <w:lastRenderedPageBreak/>
        <w:t>Uboot</w:t>
      </w:r>
      <w:r>
        <w:rPr>
          <w:rFonts w:hint="eastAsia"/>
        </w:rPr>
        <w:t>增加配置</w:t>
      </w:r>
    </w:p>
    <w:p w14:paraId="5483A874" w14:textId="77777777" w:rsidR="0084771B" w:rsidRPr="0084771B" w:rsidRDefault="0084771B" w:rsidP="0084771B">
      <w:pPr>
        <w:widowControl/>
        <w:shd w:val="clear" w:color="auto" w:fill="1E1E1E"/>
        <w:spacing w:line="285" w:lineRule="atLeast"/>
        <w:jc w:val="left"/>
        <w:rPr>
          <w:rFonts w:ascii="Consolas" w:hAnsi="Consolas" w:cs="SimSun"/>
          <w:color w:val="D4D4D4"/>
          <w:kern w:val="0"/>
          <w:szCs w:val="21"/>
        </w:rPr>
      </w:pPr>
      <w:r w:rsidRPr="0084771B">
        <w:rPr>
          <w:rFonts w:ascii="Consolas" w:hAnsi="Consolas" w:cs="SimSun"/>
          <w:color w:val="569CD6"/>
          <w:kern w:val="0"/>
          <w:szCs w:val="21"/>
        </w:rPr>
        <w:t>CONFIG_CMD_MBR</w:t>
      </w:r>
      <w:r w:rsidRPr="0084771B">
        <w:rPr>
          <w:rFonts w:ascii="Consolas" w:hAnsi="Consolas" w:cs="SimSun"/>
          <w:color w:val="D4D4D4"/>
          <w:kern w:val="0"/>
          <w:szCs w:val="21"/>
        </w:rPr>
        <w:t>=y</w:t>
      </w:r>
    </w:p>
    <w:p w14:paraId="6589A20A" w14:textId="77777777" w:rsidR="0084771B" w:rsidRPr="0084771B" w:rsidRDefault="0084771B" w:rsidP="0084771B"/>
    <w:p w14:paraId="29C2B535" w14:textId="14F67CFB" w:rsidR="00D40E95" w:rsidRDefault="00475153" w:rsidP="00475153">
      <w:pPr>
        <w:pStyle w:val="4"/>
      </w:pPr>
      <w:r>
        <w:t>Uboot</w:t>
      </w:r>
      <w:r>
        <w:rPr>
          <w:rFonts w:hint="eastAsia"/>
        </w:rPr>
        <w:t>修改</w:t>
      </w:r>
    </w:p>
    <w:p w14:paraId="6AF92292" w14:textId="20ECE2E4" w:rsidR="00475153" w:rsidRDefault="00475153" w:rsidP="0007515E">
      <w:pPr>
        <w:ind w:left="420"/>
      </w:pPr>
      <w:r>
        <w:rPr>
          <w:noProof/>
        </w:rPr>
        <w:drawing>
          <wp:inline distT="0" distB="0" distL="0" distR="0" wp14:anchorId="3AC8FD1A" wp14:editId="0E246FC0">
            <wp:extent cx="5831840" cy="2458085"/>
            <wp:effectExtent l="0" t="0" r="0" b="0"/>
            <wp:docPr id="1799270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701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7444" w14:textId="01330F02" w:rsidR="00475153" w:rsidRDefault="00475153" w:rsidP="0007515E">
      <w:pPr>
        <w:ind w:left="420"/>
      </w:pPr>
      <w:r>
        <w:rPr>
          <w:noProof/>
        </w:rPr>
        <w:drawing>
          <wp:inline distT="0" distB="0" distL="0" distR="0" wp14:anchorId="1ED37B5F" wp14:editId="5AF5BC96">
            <wp:extent cx="5831840" cy="576580"/>
            <wp:effectExtent l="0" t="0" r="0" b="0"/>
            <wp:docPr id="815232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322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5882" w14:textId="4586A5D3" w:rsidR="00475153" w:rsidRDefault="0060121A" w:rsidP="0007515E">
      <w:pPr>
        <w:ind w:left="420"/>
      </w:pPr>
      <w:r>
        <w:rPr>
          <w:noProof/>
        </w:rPr>
        <w:drawing>
          <wp:inline distT="0" distB="0" distL="0" distR="0" wp14:anchorId="59946778" wp14:editId="5FC2938F">
            <wp:extent cx="5831840" cy="3055620"/>
            <wp:effectExtent l="0" t="0" r="0" b="0"/>
            <wp:docPr id="1447757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579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A5A6" w14:textId="77777777" w:rsidR="00475153" w:rsidRDefault="00475153" w:rsidP="0007515E">
      <w:pPr>
        <w:ind w:left="420"/>
      </w:pPr>
    </w:p>
    <w:p w14:paraId="02403E4B" w14:textId="7DE2773A" w:rsidR="00475153" w:rsidRDefault="00136961" w:rsidP="00136961">
      <w:pPr>
        <w:pStyle w:val="4"/>
      </w:pPr>
      <w:r>
        <w:rPr>
          <w:rFonts w:hint="eastAsia"/>
        </w:rPr>
        <w:lastRenderedPageBreak/>
        <w:t>格式化脚本</w:t>
      </w:r>
    </w:p>
    <w:p w14:paraId="62B54F35" w14:textId="3B4EBD78" w:rsidR="00136961" w:rsidRDefault="00136961" w:rsidP="00136961">
      <w:r>
        <w:rPr>
          <w:noProof/>
        </w:rPr>
        <w:drawing>
          <wp:inline distT="0" distB="0" distL="0" distR="0" wp14:anchorId="56C76A6D" wp14:editId="1D7894B3">
            <wp:extent cx="5831840" cy="2865120"/>
            <wp:effectExtent l="0" t="0" r="0" b="0"/>
            <wp:docPr id="70429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93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AE52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#define CONFIG_IPADDR         "192.168.235.55"</w:t>
      </w:r>
    </w:p>
    <w:p w14:paraId="78B185AF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#define CONFIG_NETMASK        "255.255.255.0"</w:t>
      </w:r>
    </w:p>
    <w:p w14:paraId="4D627B31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#define CONFIG_GATEWAYIP      "192.168.235.1"</w:t>
      </w:r>
    </w:p>
    <w:p w14:paraId="561CE0F0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#define CONFIG_SERVERIP       "192.168.235.88"</w:t>
      </w:r>
    </w:p>
    <w:p w14:paraId="2CEE44BC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#define CONFIG_BOOT_PARTITION "mmc 0:1"</w:t>
      </w:r>
    </w:p>
    <w:p w14:paraId="4BCFA934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#define CONFIG_OTA_PARTITION  "mmc 0:2"</w:t>
      </w:r>
    </w:p>
    <w:p w14:paraId="789AFF9C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#define CONFIG_UPDATE_SYSTEM \</w:t>
      </w:r>
    </w:p>
    <w:p w14:paraId="6D4D0E10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"if test -e ${OTA_partition} /firmware/Image; then load ${OTA_partition} 0xE00000 /firmware/Image; fatsize ${OTA_partition} /firmware/Image; else load ${boot_partition} 0xE00000 Image;fatsize ${boot_partition} Image;fi; \</w:t>
      </w:r>
    </w:p>
    <w:p w14:paraId="40216889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if test -e ${OTA_partition} /firmware/rootfs.cpio.gz;then load ${OTA_partition} 0x2700000 /firmware/rootfs.cpio.gz; fatsize ${OTA_partition} /firmware/rootfs.cpio.gz; else load ${boot_partition} 0x2700000 rootfs.cpio.gz;fatsize ${boot_partition} rootfs.cpio.gz;fi; \</w:t>
      </w:r>
    </w:p>
    <w:p w14:paraId="5CB418D3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setenv rootfs_size ${filesize}; \</w:t>
      </w:r>
    </w:p>
    <w:p w14:paraId="04293451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if test -e ${OTA_partition} /firmware/system.dtb; then load ${OTA_partition} 0x2600000 /firmware/system.dtb;else load ${boot_partition} 0x2600000 system.dtb; fi; \</w:t>
      </w:r>
    </w:p>
    <w:p w14:paraId="3BC8BCDA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setenv bootargs \" earlycon console=ttyPS0,115200 clk_ignore_unused root=/dev/ram0\"; \</w:t>
      </w:r>
    </w:p>
    <w:p w14:paraId="1F01BE3B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booti 0xE00000 0x2700000:0x${rootfs_size} 0x2600000;"</w:t>
      </w:r>
    </w:p>
    <w:p w14:paraId="20EB9868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</w:p>
    <w:p w14:paraId="09427F63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#define CONFIG_CHECK_DOWNLOAD \</w:t>
      </w:r>
    </w:p>
    <w:p w14:paraId="571DB5E1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"setenv mbr_parts 'name=boot,start=0,size=512M,id=0x83; name=OTA,size=512M,id=0x83;name=rootfs,size=-,id=0x83';\</w:t>
      </w:r>
    </w:p>
    <w:p w14:paraId="29D76C6E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if mbr verify mmc 0; then echo mbr verify OK; else if mbr write mmc 0; then echo mbr write OK; else echo mbr write fail, reset....; reset; fi;fi;\</w:t>
      </w:r>
    </w:p>
    <w:p w14:paraId="48677CD2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if fatinfo ${OTA_partition}; then echo OTA partition OK; else fatmkfs ${OTA_partition};\</w:t>
      </w:r>
    </w:p>
    <w:p w14:paraId="452C5B5B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if fatinfo ${OTA_partition}; then echo OTA partition OK; else fatmkfs ${OTA_partition}; \</w:t>
      </w:r>
    </w:p>
    <w:p w14:paraId="51B98E72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if fatinfo ${OTA_partition}; then echo OTA partition OK; else fatmkfs ${OTA_partition}; \</w:t>
      </w:r>
    </w:p>
    <w:p w14:paraId="569A83D4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if fatinfo ${OTA_partition}; then echo OTA partition OK; else echo format OTA partition error; reset; fi;\</w:t>
      </w:r>
    </w:p>
    <w:p w14:paraId="00C042BF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fi;\</w:t>
      </w:r>
    </w:p>
    <w:p w14:paraId="6ACD4DFC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fi;\</w:t>
      </w:r>
    </w:p>
    <w:p w14:paraId="6135AA04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fi;\</w:t>
      </w:r>
    </w:p>
    <w:p w14:paraId="62C84F5E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if test -e ${OTA_partition} download.flag; then setenv download 1;else setenv download 0; fi;\</w:t>
      </w:r>
    </w:p>
    <w:p w14:paraId="3999A2EA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if fatinfo ${boot_partition} &amp;&amp; test -e ${boot_partition} boot.scr &amp;&amp; test -e ${boot_partition} system.dtb &amp;&amp; test -e ${boot_partition} Image; \</w:t>
      </w:r>
    </w:p>
    <w:p w14:paraId="560BB5B6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then echo system file OK; else echo system file lost, start download...;setenv download 1;fi;\</w:t>
      </w:r>
    </w:p>
    <w:p w14:paraId="1A46E4A1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if test -e ${OTA_partition} update.flag; then fatrm ${OTA_partition} download.flag; echo run update;run update_system;fi;\</w:t>
      </w:r>
    </w:p>
    <w:p w14:paraId="2CBDC257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if test -e ${OTA_partition} download.flag; then setenv download 1;fi; \</w:t>
      </w:r>
    </w:p>
    <w:p w14:paraId="06D552E2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setenv fix_ip 0; \</w:t>
      </w:r>
    </w:p>
    <w:p w14:paraId="40D96252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if test ${download} -eq 1; then \</w:t>
      </w:r>
    </w:p>
    <w:p w14:paraId="6E9DC2CC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  <w:t>setenv autoload 0; \</w:t>
      </w:r>
    </w:p>
    <w:p w14:paraId="3546F23D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  <w:t>dhcp; \</w:t>
      </w:r>
    </w:p>
    <w:p w14:paraId="7DC7D7D0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  <w:t>if test ${ipaddr} -eq \"\"; then \</w:t>
      </w:r>
    </w:p>
    <w:p w14:paraId="76AF359A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setenv fix_ip 1; \</w:t>
      </w:r>
    </w:p>
    <w:p w14:paraId="3AA85CA4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setenv ipaddr 192.168.235.55; \</w:t>
      </w:r>
    </w:p>
    <w:p w14:paraId="67F6D79E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ping 192.168.235.99; \</w:t>
      </w:r>
    </w:p>
    <w:p w14:paraId="03BAB2A7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if test $? -eq 0; then \</w:t>
      </w:r>
    </w:p>
    <w:p w14:paraId="2C645383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setenv serverip 192.168.235.99; \</w:t>
      </w:r>
    </w:p>
    <w:p w14:paraId="1FE48DD3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else \</w:t>
      </w:r>
    </w:p>
    <w:p w14:paraId="1E21AB33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lastRenderedPageBreak/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setenv serverip 192.168.235.88; \</w:t>
      </w:r>
    </w:p>
    <w:p w14:paraId="0CB18B50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fi; \</w:t>
      </w:r>
    </w:p>
    <w:p w14:paraId="123A2FFE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  <w:t>fi; \</w:t>
      </w:r>
    </w:p>
    <w:p w14:paraId="5D4FD207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fi;\</w:t>
      </w:r>
    </w:p>
    <w:p w14:paraId="5A393D91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\</w:t>
      </w:r>
    </w:p>
    <w:p w14:paraId="60FBDA83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while test ${download} -eq 1; do \</w:t>
      </w:r>
    </w:p>
    <w:p w14:paraId="38FAB094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  <w:t>if test ${fix_ip} -eq 1; then \</w:t>
      </w:r>
    </w:p>
    <w:p w14:paraId="0454E134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echo seriver ip is ${serverip}; \</w:t>
      </w:r>
    </w:p>
    <w:p w14:paraId="47504DA6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  <w:t>else \</w:t>
      </w:r>
    </w:p>
    <w:p w14:paraId="6EBFB743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setenv serverip 0.0.0.0 ; \</w:t>
      </w:r>
    </w:p>
    <w:p w14:paraId="4BE67D00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device_discovery; \</w:t>
      </w:r>
    </w:p>
    <w:p w14:paraId="645645FC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if test ${serverip} = 0.0.0.0 ; then \</w:t>
      </w:r>
    </w:p>
    <w:p w14:paraId="5CC7BE58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ping 192.168.235.99; \</w:t>
      </w:r>
    </w:p>
    <w:p w14:paraId="75DE2216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if test $? -eq 0; then \</w:t>
      </w:r>
    </w:p>
    <w:p w14:paraId="65CEAA50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setenv serverip 192.168.235.99 ; \</w:t>
      </w:r>
    </w:p>
    <w:p w14:paraId="4468B6DF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else \</w:t>
      </w:r>
    </w:p>
    <w:p w14:paraId="003C73DD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ping 192.168.235.88; \</w:t>
      </w:r>
    </w:p>
    <w:p w14:paraId="2A359983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if test $? -eq 0; then \</w:t>
      </w:r>
    </w:p>
    <w:p w14:paraId="654F0138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setenv serverip 192.168.235.88 ; \</w:t>
      </w:r>
    </w:p>
    <w:p w14:paraId="22EEA646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fi; \</w:t>
      </w:r>
    </w:p>
    <w:p w14:paraId="386D989B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fi; \</w:t>
      </w:r>
    </w:p>
    <w:p w14:paraId="5F844F98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fi; \</w:t>
      </w:r>
    </w:p>
    <w:p w14:paraId="71EE5986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  <w:t>fi; \</w:t>
      </w:r>
    </w:p>
    <w:p w14:paraId="5FED6BAE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  <w:t>\</w:t>
      </w:r>
    </w:p>
    <w:p w14:paraId="3248D1BF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  <w:t>OTA; \</w:t>
      </w:r>
    </w:p>
    <w:p w14:paraId="2EA35691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  <w:t>if test -e ${OTA_partition} update.flag; then  \</w:t>
      </w:r>
    </w:p>
    <w:p w14:paraId="4B3CCBC5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setenv download 0; \</w:t>
      </w:r>
    </w:p>
    <w:p w14:paraId="76622F43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lastRenderedPageBreak/>
        <w:tab/>
        <w:t>else \</w:t>
      </w:r>
    </w:p>
    <w:p w14:paraId="2FBC105B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sleep 3; \</w:t>
      </w:r>
    </w:p>
    <w:p w14:paraId="5CCC4601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if test ${fix_ip} -eq 1; then \</w:t>
      </w:r>
    </w:p>
    <w:p w14:paraId="23A67120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ping 192.168.235.99; \</w:t>
      </w:r>
    </w:p>
    <w:p w14:paraId="434EAD85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if test $? -eq 0; then \</w:t>
      </w:r>
    </w:p>
    <w:p w14:paraId="3C639970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setenv serverip 192.168.235.99; \</w:t>
      </w:r>
    </w:p>
    <w:p w14:paraId="54023A86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else \</w:t>
      </w:r>
    </w:p>
    <w:p w14:paraId="748C028A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ping 192.168.235.88; \</w:t>
      </w:r>
    </w:p>
    <w:p w14:paraId="3A4A5C7F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if test $? -eq 0; then \</w:t>
      </w:r>
    </w:p>
    <w:p w14:paraId="51CB516C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setenv serverip 192.168.235.88; \</w:t>
      </w:r>
    </w:p>
    <w:p w14:paraId="7FFF7B8A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fi; \</w:t>
      </w:r>
    </w:p>
    <w:p w14:paraId="07335F23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fi;\</w:t>
      </w:r>
    </w:p>
    <w:p w14:paraId="58D57AE2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</w:r>
      <w:r w:rsidRPr="007B01C8">
        <w:rPr>
          <w:sz w:val="13"/>
          <w:szCs w:val="13"/>
          <w:shd w:val="pct15" w:color="auto" w:fill="FFFFFF"/>
        </w:rPr>
        <w:tab/>
        <w:t>fi; \</w:t>
      </w:r>
    </w:p>
    <w:p w14:paraId="10D820A6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ab/>
        <w:t>fi;\</w:t>
      </w:r>
    </w:p>
    <w:p w14:paraId="4E692D09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done;\</w:t>
      </w:r>
    </w:p>
    <w:p w14:paraId="33F19CF8" w14:textId="77777777" w:rsidR="007B01C8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if test -e ${OTA_partition} update.flag; then fatrm ${OTA_partition} download.flag; echo run update;run update_system;fi;\</w:t>
      </w:r>
    </w:p>
    <w:p w14:paraId="5698F76E" w14:textId="571FA2BF" w:rsidR="00136961" w:rsidRPr="007B01C8" w:rsidRDefault="007B01C8" w:rsidP="007B01C8">
      <w:pPr>
        <w:rPr>
          <w:sz w:val="13"/>
          <w:szCs w:val="13"/>
          <w:shd w:val="pct15" w:color="auto" w:fill="FFFFFF"/>
        </w:rPr>
      </w:pPr>
      <w:r w:rsidRPr="007B01C8">
        <w:rPr>
          <w:sz w:val="13"/>
          <w:szCs w:val="13"/>
          <w:shd w:val="pct15" w:color="auto" w:fill="FFFFFF"/>
        </w:rPr>
        <w:t>"</w:t>
      </w:r>
    </w:p>
    <w:p w14:paraId="39272BE3" w14:textId="60E1AF29" w:rsidR="007B01C8" w:rsidRDefault="00C3476B" w:rsidP="00C3476B">
      <w:pPr>
        <w:pStyle w:val="4"/>
      </w:pPr>
      <w:r>
        <w:t>Flash</w:t>
      </w:r>
    </w:p>
    <w:p w14:paraId="6F744063" w14:textId="0AED09BE" w:rsidR="00C3476B" w:rsidRDefault="00C3476B" w:rsidP="00C3476B">
      <w:r>
        <w:rPr>
          <w:rFonts w:hint="eastAsia"/>
        </w:rPr>
        <w:t>这是</w:t>
      </w:r>
      <w:r>
        <w:t>xsa</w:t>
      </w:r>
      <w:r>
        <w:rPr>
          <w:rFonts w:hint="eastAsia"/>
        </w:rPr>
        <w:t>生成的</w:t>
      </w:r>
      <w:r>
        <w:rPr>
          <w:rFonts w:hint="eastAsia"/>
        </w:rPr>
        <w:t>f</w:t>
      </w:r>
      <w:r>
        <w:t>lash</w:t>
      </w:r>
      <w:r>
        <w:rPr>
          <w:rFonts w:hint="eastAsia"/>
        </w:rPr>
        <w:t>信息</w:t>
      </w:r>
    </w:p>
    <w:p w14:paraId="42F0EC1E" w14:textId="77777777" w:rsidR="00860D48" w:rsidRDefault="00860D48" w:rsidP="00860D48">
      <w:r>
        <w:t>ZynqMP&gt; sf probe 0</w:t>
      </w:r>
    </w:p>
    <w:p w14:paraId="6AC4B1FB" w14:textId="2F9F02D5" w:rsidR="00860D48" w:rsidRPr="00C3476B" w:rsidRDefault="00860D48" w:rsidP="00860D48">
      <w:r>
        <w:t>SF: Detected is25wp512 with page size 256 Bytes, erase size 64 KiB, total 64 MiB</w:t>
      </w:r>
    </w:p>
    <w:p w14:paraId="3EC6E502" w14:textId="0FFC384E" w:rsidR="00C3476B" w:rsidRDefault="00C3476B" w:rsidP="00136961">
      <w:r>
        <w:rPr>
          <w:noProof/>
        </w:rPr>
        <w:lastRenderedPageBreak/>
        <w:drawing>
          <wp:inline distT="0" distB="0" distL="0" distR="0" wp14:anchorId="5A08C241" wp14:editId="60F8A9DC">
            <wp:extent cx="5831840" cy="4853940"/>
            <wp:effectExtent l="0" t="0" r="0" b="3810"/>
            <wp:docPr id="2026101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01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C22A" w14:textId="77777777" w:rsidR="00136961" w:rsidRDefault="00136961" w:rsidP="00136961"/>
    <w:p w14:paraId="542D9F51" w14:textId="6CEEE7BF" w:rsidR="00755C20" w:rsidRDefault="00755C20" w:rsidP="00755C20">
      <w:pPr>
        <w:pStyle w:val="3"/>
      </w:pPr>
      <w:bookmarkStart w:id="23" w:name="_Toc146550571"/>
      <w:r>
        <w:t>Uboot</w:t>
      </w:r>
      <w:r>
        <w:rPr>
          <w:rFonts w:hint="eastAsia"/>
        </w:rPr>
        <w:t>选择版本</w:t>
      </w:r>
      <w:bookmarkEnd w:id="23"/>
    </w:p>
    <w:p w14:paraId="09887BD2" w14:textId="35C50029" w:rsidR="001F1CBD" w:rsidRDefault="006A6AC4" w:rsidP="001F1CBD">
      <w:pPr>
        <w:ind w:left="840"/>
      </w:pPr>
      <w:r>
        <w:rPr>
          <w:rFonts w:hint="eastAsia"/>
        </w:rPr>
        <w:t>请参见：</w:t>
      </w:r>
      <w:r w:rsidRPr="006A6AC4">
        <w:t>kernel/sdk_tracer_petalinux20222</w:t>
      </w:r>
      <w:r>
        <w:rPr>
          <w:rFonts w:hint="eastAsia"/>
        </w:rPr>
        <w:t>/</w:t>
      </w:r>
      <w:r w:rsidRPr="006A6AC4">
        <w:t>boot_cfg/uboot.script</w:t>
      </w:r>
    </w:p>
    <w:p w14:paraId="0B13F3F3" w14:textId="172D406A" w:rsidR="001F1CBD" w:rsidRDefault="006A6AC4" w:rsidP="001F1CBD">
      <w:r>
        <w:rPr>
          <w:rFonts w:hint="eastAsia"/>
        </w:rPr>
        <w:t>基本原理是：</w:t>
      </w:r>
      <w:r>
        <w:rPr>
          <w:rFonts w:hint="eastAsia"/>
        </w:rPr>
        <w:t>e</w:t>
      </w:r>
      <w:r>
        <w:t>mmc</w:t>
      </w:r>
      <w:r>
        <w:rPr>
          <w:rFonts w:hint="eastAsia"/>
        </w:rPr>
        <w:t>分成</w:t>
      </w:r>
      <w:r>
        <w:rPr>
          <w:rFonts w:hint="eastAsia"/>
        </w:rPr>
        <w:t>4</w:t>
      </w:r>
      <w:r>
        <w:rPr>
          <w:rFonts w:hint="eastAsia"/>
        </w:rPr>
        <w:t>个分区；其中第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用于版本启动，采用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面倒换升级策略。</w:t>
      </w:r>
    </w:p>
    <w:p w14:paraId="0DEA112E" w14:textId="449D0F5F" w:rsidR="006A6AC4" w:rsidRDefault="006A6AC4" w:rsidP="001F1CBD">
      <w:r>
        <w:t>ver_selected.me</w:t>
      </w:r>
      <w:r>
        <w:rPr>
          <w:rFonts w:hint="eastAsia"/>
        </w:rPr>
        <w:t>文件在哪个分区，则从哪个分区的版本引导系统。</w:t>
      </w:r>
    </w:p>
    <w:p w14:paraId="7E510B16" w14:textId="5969D23D" w:rsidR="006A6AC4" w:rsidRDefault="006A6AC4" w:rsidP="001F1CBD">
      <w:r>
        <w:tab/>
      </w:r>
      <w:r>
        <w:tab/>
      </w:r>
      <w:r>
        <w:rPr>
          <w:rFonts w:hint="eastAsia"/>
        </w:rPr>
        <w:t>启动时，会向</w:t>
      </w:r>
      <w:r>
        <w:rPr>
          <w:rFonts w:hint="eastAsia"/>
        </w:rPr>
        <w:t>b</w:t>
      </w:r>
      <w:r>
        <w:t>ootargs</w:t>
      </w:r>
      <w:r>
        <w:rPr>
          <w:rFonts w:hint="eastAsia"/>
        </w:rPr>
        <w:t>中注入当前启动分区的变量</w:t>
      </w:r>
      <w:r w:rsidR="00FA737F">
        <w:t>modeboot</w:t>
      </w:r>
      <w:r w:rsidR="00FA737F">
        <w:rPr>
          <w:rFonts w:hint="eastAsia"/>
        </w:rPr>
        <w:t>和</w:t>
      </w:r>
      <w:r w:rsidR="00FA737F">
        <w:t>ver_selected</w:t>
      </w:r>
      <w:r w:rsidR="00CB6607">
        <w:rPr>
          <w:rFonts w:hint="eastAsia"/>
        </w:rPr>
        <w:t>来提示当前从哪个分区启动。</w:t>
      </w:r>
    </w:p>
    <w:p w14:paraId="3AE336E2" w14:textId="55B59218" w:rsidR="00CB6607" w:rsidRDefault="00CB6607" w:rsidP="001F1CBD">
      <w:r>
        <w:tab/>
      </w:r>
      <w:r>
        <w:tab/>
      </w:r>
      <w:r>
        <w:rPr>
          <w:rFonts w:hint="eastAsia"/>
        </w:rPr>
        <w:t>启动后，可以查看</w:t>
      </w:r>
      <w:r>
        <w:t>/proc/cmdline</w:t>
      </w:r>
      <w:r>
        <w:rPr>
          <w:rFonts w:hint="eastAsia"/>
        </w:rPr>
        <w:t>文件，来了解启动信息。</w:t>
      </w:r>
    </w:p>
    <w:p w14:paraId="43FEA7C3" w14:textId="77777777" w:rsidR="00FA737F" w:rsidRDefault="00FA737F" w:rsidP="001F1CBD"/>
    <w:p w14:paraId="55042C04" w14:textId="17B83772" w:rsidR="005225A5" w:rsidRPr="005225A5" w:rsidRDefault="005225A5" w:rsidP="001F1CBD">
      <w:r>
        <w:rPr>
          <w:rFonts w:hint="eastAsia"/>
        </w:rPr>
        <w:t>如：</w:t>
      </w:r>
    </w:p>
    <w:p w14:paraId="6C4C1491" w14:textId="77777777" w:rsidR="00FA737F" w:rsidRPr="00A16850" w:rsidRDefault="00FA737F" w:rsidP="00FA737F">
      <w:pPr>
        <w:rPr>
          <w:shd w:val="pct15" w:color="auto" w:fill="FFFFFF"/>
        </w:rPr>
      </w:pPr>
      <w:r w:rsidRPr="00A16850">
        <w:rPr>
          <w:shd w:val="pct15" w:color="auto" w:fill="FFFFFF"/>
        </w:rPr>
        <w:lastRenderedPageBreak/>
        <w:t xml:space="preserve">root@sdktracerpetalinux20222:~# cat /proc/cmdline </w:t>
      </w:r>
    </w:p>
    <w:p w14:paraId="3457B965" w14:textId="3DBDE03C" w:rsidR="00FA737F" w:rsidRPr="00A16850" w:rsidRDefault="00FA737F" w:rsidP="00FA737F">
      <w:pPr>
        <w:rPr>
          <w:shd w:val="pct15" w:color="auto" w:fill="FFFFFF"/>
        </w:rPr>
      </w:pPr>
      <w:r w:rsidRPr="00A16850">
        <w:rPr>
          <w:shd w:val="pct15" w:color="auto" w:fill="FFFFFF"/>
        </w:rPr>
        <w:t>initrd=0x20000000,0x373c4ad modeboot=sdboot ver_selected=emmc2</w:t>
      </w:r>
    </w:p>
    <w:p w14:paraId="637CC855" w14:textId="6AFA172A" w:rsidR="00755C20" w:rsidRDefault="00755C20" w:rsidP="00755C20">
      <w:pPr>
        <w:pStyle w:val="4"/>
      </w:pPr>
      <w:r>
        <w:rPr>
          <w:rFonts w:hint="eastAsia"/>
        </w:rPr>
        <w:t>通过</w:t>
      </w:r>
      <w:r>
        <w:rPr>
          <w:rFonts w:hint="eastAsia"/>
        </w:rPr>
        <w:t>b</w:t>
      </w:r>
      <w:r>
        <w:t>ootargs</w:t>
      </w:r>
      <w:r>
        <w:rPr>
          <w:rFonts w:hint="eastAsia"/>
        </w:rPr>
        <w:t>传参版本选择结果</w:t>
      </w:r>
    </w:p>
    <w:p w14:paraId="7328524F" w14:textId="77777777" w:rsidR="00755C20" w:rsidRDefault="00755C20" w:rsidP="00755C20">
      <w:r>
        <w:t>setenv  bootargs  “${</w:t>
      </w:r>
      <w:r w:rsidRPr="00755C20">
        <w:t xml:space="preserve"> </w:t>
      </w:r>
      <w:r>
        <w:t>bootargs }   bootfrom=[emmcA|emmcB|flash]</w:t>
      </w:r>
    </w:p>
    <w:p w14:paraId="45093415" w14:textId="6CEA9EE0" w:rsidR="00755C20" w:rsidRDefault="00755C20" w:rsidP="00755C20"/>
    <w:p w14:paraId="312B7DB2" w14:textId="77777777" w:rsidR="00755C20" w:rsidRDefault="00755C20" w:rsidP="00755C20"/>
    <w:p w14:paraId="04F28252" w14:textId="77777777" w:rsidR="00E15E1F" w:rsidRDefault="00E15E1F" w:rsidP="00755C20"/>
    <w:p w14:paraId="108B9ADD" w14:textId="7FC56BCA" w:rsidR="00E15E1F" w:rsidRDefault="00E15E1F" w:rsidP="00E15E1F">
      <w:pPr>
        <w:pStyle w:val="3"/>
      </w:pPr>
      <w:bookmarkStart w:id="24" w:name="_Toc146550572"/>
      <w:r>
        <w:rPr>
          <w:rFonts w:hint="eastAsia"/>
        </w:rPr>
        <w:t>三个版本可以切换的思路</w:t>
      </w:r>
      <w:bookmarkEnd w:id="24"/>
    </w:p>
    <w:p w14:paraId="0AF156BE" w14:textId="4C7192CB" w:rsidR="00E15E1F" w:rsidRDefault="00754801" w:rsidP="00E15E1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15E1F">
        <w:rPr>
          <w:rFonts w:hint="eastAsia"/>
        </w:rPr>
        <w:t>测试时，可以在同一设备上，进行最多三个版本的切换，达到对比测试目的。</w:t>
      </w:r>
    </w:p>
    <w:p w14:paraId="4F74BE7E" w14:textId="27D2F3DE" w:rsidR="00E15E1F" w:rsidRDefault="00754801" w:rsidP="00E15E1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15E1F">
        <w:rPr>
          <w:rFonts w:hint="eastAsia"/>
        </w:rPr>
        <w:t>升级时</w:t>
      </w:r>
      <w:r w:rsidR="00E15E1F">
        <w:rPr>
          <w:rFonts w:hint="eastAsia"/>
        </w:rPr>
        <w:t>f</w:t>
      </w:r>
      <w:r w:rsidR="00E15E1F">
        <w:t>lash</w:t>
      </w:r>
      <w:r w:rsidR="00E15E1F">
        <w:rPr>
          <w:rFonts w:hint="eastAsia"/>
        </w:rPr>
        <w:t>中的版本，作为首个烧录版本，作为后备版本，在</w:t>
      </w:r>
      <w:r w:rsidR="00E15E1F">
        <w:rPr>
          <w:rFonts w:hint="eastAsia"/>
        </w:rPr>
        <w:t>e</w:t>
      </w:r>
      <w:r w:rsidR="00E15E1F">
        <w:t>mmc</w:t>
      </w:r>
      <w:r w:rsidR="00E15E1F">
        <w:rPr>
          <w:rFonts w:hint="eastAsia"/>
        </w:rPr>
        <w:t>不可用时，仍可以运行。</w:t>
      </w:r>
    </w:p>
    <w:p w14:paraId="11884168" w14:textId="3464450F" w:rsidR="00E15E1F" w:rsidRDefault="00754801" w:rsidP="00E15E1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E15E1F">
        <w:rPr>
          <w:rFonts w:hint="eastAsia"/>
        </w:rPr>
        <w:t>每个版本有带有一个</w:t>
      </w:r>
      <w:r w:rsidR="00E15E1F">
        <w:rPr>
          <w:rFonts w:hint="eastAsia"/>
        </w:rPr>
        <w:t>b</w:t>
      </w:r>
      <w:r w:rsidR="00E15E1F">
        <w:t>oot.scr</w:t>
      </w:r>
      <w:r w:rsidR="00E15E1F">
        <w:rPr>
          <w:rFonts w:hint="eastAsia"/>
        </w:rPr>
        <w:t>，来实现</w:t>
      </w:r>
      <w:r w:rsidR="00E15E1F">
        <w:rPr>
          <w:rFonts w:hint="eastAsia"/>
        </w:rPr>
        <w:t>u</w:t>
      </w:r>
      <w:r w:rsidR="00E15E1F">
        <w:t>boot</w:t>
      </w:r>
      <w:r w:rsidR="00E15E1F">
        <w:rPr>
          <w:rFonts w:hint="eastAsia"/>
        </w:rPr>
        <w:t>与后序引导的解耦。实现</w:t>
      </w:r>
      <w:r w:rsidR="00E15E1F">
        <w:rPr>
          <w:rFonts w:hint="eastAsia"/>
        </w:rPr>
        <w:t>u</w:t>
      </w:r>
      <w:r w:rsidR="00E15E1F">
        <w:t>boot</w:t>
      </w:r>
      <w:r w:rsidR="00E15E1F">
        <w:rPr>
          <w:rFonts w:hint="eastAsia"/>
        </w:rPr>
        <w:t>之后加载方式的不断迭代优化能力。</w:t>
      </w:r>
    </w:p>
    <w:p w14:paraId="5069F7FB" w14:textId="1D4BBAAF" w:rsidR="00E15E1F" w:rsidRDefault="00754801" w:rsidP="00E15E1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）工厂生产时，通过</w:t>
      </w:r>
      <w:r>
        <w:rPr>
          <w:rFonts w:hint="eastAsia"/>
        </w:rPr>
        <w:t>f</w:t>
      </w:r>
      <w:r>
        <w:t>lash</w:t>
      </w:r>
      <w:r>
        <w:rPr>
          <w:rFonts w:hint="eastAsia"/>
        </w:rPr>
        <w:t>烧录，得到</w:t>
      </w:r>
      <w:r>
        <w:rPr>
          <w:rFonts w:hint="eastAsia"/>
        </w:rPr>
        <w:t>f</w:t>
      </w:r>
      <w:r>
        <w:t>lash</w:t>
      </w:r>
      <w:r>
        <w:rPr>
          <w:rFonts w:hint="eastAsia"/>
        </w:rPr>
        <w:t>上的首个版本，然后之后升级会使用</w:t>
      </w:r>
      <w:r>
        <w:rPr>
          <w:rFonts w:hint="eastAsia"/>
        </w:rPr>
        <w:t>e</w:t>
      </w:r>
      <w:r>
        <w:t>mmc</w:t>
      </w:r>
      <w:r>
        <w:rPr>
          <w:rFonts w:hint="eastAsia"/>
        </w:rPr>
        <w:t>保存后序版本。</w:t>
      </w:r>
    </w:p>
    <w:p w14:paraId="6DAC4CF4" w14:textId="1EAFDFE5" w:rsidR="00754801" w:rsidRDefault="00754801" w:rsidP="00E15E1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）可以实现</w:t>
      </w:r>
      <w:r>
        <w:rPr>
          <w:rFonts w:hint="eastAsia"/>
        </w:rPr>
        <w:t>RTOS</w:t>
      </w:r>
      <w:r>
        <w:rPr>
          <w:rFonts w:hint="eastAsia"/>
        </w:rPr>
        <w:t>与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双版本的测试。通过设置从</w:t>
      </w:r>
      <w:r>
        <w:rPr>
          <w:rFonts w:hint="eastAsia"/>
        </w:rPr>
        <w:t>f</w:t>
      </w:r>
      <w:r>
        <w:t>lash</w:t>
      </w:r>
      <w:r>
        <w:rPr>
          <w:rFonts w:hint="eastAsia"/>
        </w:rPr>
        <w:t>引导，然后根据引导标记，进行引导重定向。</w:t>
      </w:r>
    </w:p>
    <w:p w14:paraId="4801ABFB" w14:textId="77777777" w:rsidR="00754801" w:rsidRDefault="00754801" w:rsidP="00E15E1F"/>
    <w:p w14:paraId="1A08E173" w14:textId="77777777" w:rsidR="00754801" w:rsidRDefault="00754801" w:rsidP="00E15E1F"/>
    <w:p w14:paraId="1FEE9520" w14:textId="75AFC66A" w:rsidR="00E15E1F" w:rsidRDefault="00B44C8F" w:rsidP="00E15E1F">
      <w:r>
        <w:t>Boot.scr</w:t>
      </w:r>
      <w:r>
        <w:rPr>
          <w:rFonts w:hint="eastAsia"/>
        </w:rPr>
        <w:t>实现在</w:t>
      </w:r>
      <w:r>
        <w:rPr>
          <w:rFonts w:hint="eastAsia"/>
        </w:rPr>
        <w:t>3</w:t>
      </w:r>
      <w:r>
        <w:rPr>
          <w:rFonts w:hint="eastAsia"/>
        </w:rPr>
        <w:t>个版本之间的跳转。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优先</w:t>
      </w:r>
      <w:r>
        <w:rPr>
          <w:rFonts w:hint="eastAsia"/>
        </w:rPr>
        <w:t>e</w:t>
      </w:r>
      <w:r>
        <w:t>mmcA,</w:t>
      </w:r>
      <w:r>
        <w:rPr>
          <w:rFonts w:hint="eastAsia"/>
        </w:rPr>
        <w:t>其次</w:t>
      </w:r>
      <w:r>
        <w:t>emmcB,</w:t>
      </w:r>
      <w:r>
        <w:rPr>
          <w:rFonts w:hint="eastAsia"/>
        </w:rPr>
        <w:t>最后</w:t>
      </w:r>
      <w:r>
        <w:rPr>
          <w:rFonts w:hint="eastAsia"/>
        </w:rPr>
        <w:t>f</w:t>
      </w:r>
      <w:r>
        <w:t>lash</w:t>
      </w:r>
    </w:p>
    <w:p w14:paraId="232C35D5" w14:textId="70C7C402" w:rsidR="00B44C8F" w:rsidRDefault="00E63CB5" w:rsidP="00E15E1F">
      <w:r>
        <w:rPr>
          <w:rFonts w:hint="eastAsia"/>
        </w:rPr>
        <w:t>通过引导标记文件，可以实现</w:t>
      </w:r>
      <w:r>
        <w:rPr>
          <w:rFonts w:hint="eastAsia"/>
        </w:rPr>
        <w:t>3</w:t>
      </w:r>
      <w:r>
        <w:rPr>
          <w:rFonts w:hint="eastAsia"/>
        </w:rPr>
        <w:t>者仲裁。</w:t>
      </w:r>
    </w:p>
    <w:p w14:paraId="29A10140" w14:textId="77777777" w:rsidR="00E63CB5" w:rsidRDefault="00E63CB5" w:rsidP="00E15E1F"/>
    <w:p w14:paraId="16CBAB16" w14:textId="59BFDFBB" w:rsidR="00281D25" w:rsidRDefault="00281D25" w:rsidP="00281D25">
      <w:pPr>
        <w:pStyle w:val="3"/>
      </w:pPr>
      <w:bookmarkStart w:id="25" w:name="_Toc146550573"/>
      <w:r>
        <w:t>Flash</w:t>
      </w:r>
      <w:r>
        <w:rPr>
          <w:rFonts w:hint="eastAsia"/>
        </w:rPr>
        <w:t>分区</w:t>
      </w:r>
      <w:bookmarkEnd w:id="25"/>
    </w:p>
    <w:p w14:paraId="135C4964" w14:textId="5BA0F54F" w:rsidR="00B317A0" w:rsidRDefault="00B317A0" w:rsidP="00B317A0">
      <w:r>
        <w:t xml:space="preserve">BOOT.BIN        </w:t>
      </w:r>
      <w:r w:rsidR="00920226">
        <w:tab/>
      </w:r>
      <w:r w:rsidR="00920226">
        <w:tab/>
      </w:r>
      <w:r>
        <w:t>2M</w:t>
      </w:r>
      <w:r w:rsidR="00925BCC">
        <w:tab/>
      </w:r>
      <w:r w:rsidR="00925BCC">
        <w:tab/>
      </w:r>
      <w:r w:rsidR="00925BCC">
        <w:tab/>
      </w:r>
      <w:r w:rsidR="00925BCC">
        <w:tab/>
      </w:r>
      <w:r w:rsidR="00925BCC">
        <w:tab/>
        <w:t>0x0(0x200000)</w:t>
      </w:r>
    </w:p>
    <w:p w14:paraId="189B0877" w14:textId="3C4C59CF" w:rsidR="00A20B60" w:rsidRDefault="00A20B60" w:rsidP="00A20B60">
      <w:r>
        <w:t xml:space="preserve">boot.scr          </w:t>
      </w:r>
      <w:r>
        <w:tab/>
      </w:r>
      <w:r>
        <w:tab/>
        <w:t>128K</w:t>
      </w:r>
      <w:r w:rsidR="00925BCC">
        <w:tab/>
      </w:r>
      <w:r w:rsidR="00925BCC">
        <w:tab/>
      </w:r>
      <w:r w:rsidR="00925BCC">
        <w:tab/>
      </w:r>
      <w:r w:rsidR="00925BCC">
        <w:tab/>
        <w:t>0x200000(0x20000)</w:t>
      </w:r>
    </w:p>
    <w:p w14:paraId="4577C110" w14:textId="43F324B4" w:rsidR="00B317A0" w:rsidRDefault="00B317A0" w:rsidP="00B317A0">
      <w:r>
        <w:t xml:space="preserve">system.bit.gz      </w:t>
      </w:r>
      <w:r w:rsidR="00920226">
        <w:tab/>
      </w:r>
      <w:r w:rsidR="00920226">
        <w:tab/>
        <w:t>4</w:t>
      </w:r>
      <w:r>
        <w:t xml:space="preserve">M – </w:t>
      </w:r>
      <w:r w:rsidR="00A20B60">
        <w:t>128</w:t>
      </w:r>
      <w:r>
        <w:t>K</w:t>
      </w:r>
      <w:r w:rsidR="00925BCC">
        <w:t xml:space="preserve">          0x2200000(0x1e0000)</w:t>
      </w:r>
    </w:p>
    <w:p w14:paraId="2BA0BCA7" w14:textId="5876F065" w:rsidR="00B317A0" w:rsidRDefault="00B317A0" w:rsidP="00B317A0">
      <w:r>
        <w:lastRenderedPageBreak/>
        <w:t>image.ub(</w:t>
      </w:r>
      <w:r>
        <w:rPr>
          <w:rFonts w:hint="eastAsia"/>
        </w:rPr>
        <w:t>不含</w:t>
      </w:r>
      <w:r>
        <w:rPr>
          <w:rFonts w:hint="eastAsia"/>
        </w:rPr>
        <w:t>r</w:t>
      </w:r>
      <w:r>
        <w:t xml:space="preserve">ootfs)   </w:t>
      </w:r>
      <w:r w:rsidR="00920226">
        <w:tab/>
        <w:t>10M</w:t>
      </w:r>
      <w:r w:rsidR="00925BCC">
        <w:t xml:space="preserve">                0x400000(0xa00000) </w:t>
      </w:r>
    </w:p>
    <w:p w14:paraId="27B55705" w14:textId="673788D0" w:rsidR="00B317A0" w:rsidRDefault="00920226" w:rsidP="00B317A0">
      <w:r>
        <w:rPr>
          <w:rFonts w:hint="eastAsia"/>
        </w:rPr>
        <w:t>r</w:t>
      </w:r>
      <w:r>
        <w:t xml:space="preserve">ootfs.cpio.lzma    </w:t>
      </w:r>
      <w:r w:rsidR="00A20B60">
        <w:t xml:space="preserve">      </w:t>
      </w:r>
      <w:r w:rsidR="00203ACB">
        <w:t>46M</w:t>
      </w:r>
      <w:r w:rsidR="00925BCC">
        <w:t xml:space="preserve">                0x1000000(0x2e00000)</w:t>
      </w:r>
    </w:p>
    <w:p w14:paraId="1118F4D4" w14:textId="53055570" w:rsidR="00203ACB" w:rsidRDefault="00203ACB" w:rsidP="00B317A0">
      <w:r>
        <w:rPr>
          <w:rFonts w:hint="eastAsia"/>
        </w:rPr>
        <w:t>r</w:t>
      </w:r>
      <w:r>
        <w:t>sv                      2M</w:t>
      </w:r>
      <w:r w:rsidR="00925BCC">
        <w:t xml:space="preserve">                0x3e00000(0x200000)</w:t>
      </w:r>
    </w:p>
    <w:p w14:paraId="302DA6FA" w14:textId="77777777" w:rsidR="00203ACB" w:rsidRDefault="00203ACB" w:rsidP="00B317A0"/>
    <w:p w14:paraId="533FE742" w14:textId="77777777" w:rsidR="00203ACB" w:rsidRPr="00B317A0" w:rsidRDefault="00203ACB" w:rsidP="00B317A0"/>
    <w:p w14:paraId="09A8E024" w14:textId="31D90884" w:rsidR="00281D25" w:rsidRDefault="00281D25" w:rsidP="00281D25">
      <w:r>
        <w:rPr>
          <w:rFonts w:hint="eastAsia"/>
        </w:rPr>
        <w:t>目前由于</w:t>
      </w:r>
      <w:r>
        <w:t>rootfs</w:t>
      </w:r>
      <w:r>
        <w:rPr>
          <w:rFonts w:hint="eastAsia"/>
        </w:rPr>
        <w:t>太大，</w:t>
      </w:r>
      <w:r>
        <w:rPr>
          <w:rFonts w:hint="eastAsia"/>
        </w:rPr>
        <w:t>r</w:t>
      </w:r>
      <w:r>
        <w:t xml:space="preserve">ootfs.cpio.gz </w:t>
      </w:r>
      <w:r>
        <w:rPr>
          <w:rFonts w:hint="eastAsia"/>
        </w:rPr>
        <w:t>有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多</w:t>
      </w:r>
      <w:r>
        <w:rPr>
          <w:rFonts w:hint="eastAsia"/>
        </w:rPr>
        <w:t>M</w:t>
      </w:r>
    </w:p>
    <w:p w14:paraId="3048966F" w14:textId="53D0F849" w:rsidR="00281D25" w:rsidRDefault="00281D25" w:rsidP="00281D25">
      <w:r w:rsidRPr="00281D25">
        <w:rPr>
          <w:rFonts w:hint="eastAsia"/>
        </w:rPr>
        <w:t>1743064 8</w:t>
      </w:r>
      <w:r w:rsidRPr="00281D25">
        <w:rPr>
          <w:rFonts w:hint="eastAsia"/>
        </w:rPr>
        <w:t>月</w:t>
      </w:r>
      <w:r w:rsidRPr="00281D25">
        <w:rPr>
          <w:rFonts w:hint="eastAsia"/>
        </w:rPr>
        <w:t xml:space="preserve">  21 20:44 BOOT.BIN</w:t>
      </w:r>
    </w:p>
    <w:p w14:paraId="1444ABD8" w14:textId="77777777" w:rsidR="00281D25" w:rsidRDefault="00281D25" w:rsidP="00281D25"/>
    <w:p w14:paraId="0CA6E234" w14:textId="701943A3" w:rsidR="00281D25" w:rsidRDefault="00281D25" w:rsidP="00281D25">
      <w:r w:rsidRPr="00281D25">
        <w:rPr>
          <w:rFonts w:hint="eastAsia"/>
        </w:rPr>
        <w:t>154664960 8</w:t>
      </w:r>
      <w:r w:rsidRPr="00281D25">
        <w:rPr>
          <w:rFonts w:hint="eastAsia"/>
        </w:rPr>
        <w:t>月</w:t>
      </w:r>
      <w:r w:rsidRPr="00281D25">
        <w:rPr>
          <w:rFonts w:hint="eastAsia"/>
        </w:rPr>
        <w:t xml:space="preserve">  21 20:30 rootfs.cpio</w:t>
      </w:r>
    </w:p>
    <w:p w14:paraId="2355C4CB" w14:textId="519FC2C9" w:rsidR="00281D25" w:rsidRDefault="00281D25" w:rsidP="00281D25">
      <w:r w:rsidRPr="00281D25">
        <w:rPr>
          <w:rFonts w:hint="eastAsia"/>
        </w:rPr>
        <w:t>56029875 8</w:t>
      </w:r>
      <w:r w:rsidRPr="00281D25">
        <w:rPr>
          <w:rFonts w:hint="eastAsia"/>
        </w:rPr>
        <w:t>月</w:t>
      </w:r>
      <w:r w:rsidRPr="00281D25">
        <w:rPr>
          <w:rFonts w:hint="eastAsia"/>
        </w:rPr>
        <w:t xml:space="preserve">  21 20:30 rootfs.cpio.gz</w:t>
      </w:r>
    </w:p>
    <w:p w14:paraId="24CF8ABB" w14:textId="0C7F44B2" w:rsidR="00281D25" w:rsidRDefault="00281D25" w:rsidP="00281D25">
      <w:r w:rsidRPr="00281D25">
        <w:rPr>
          <w:rFonts w:hint="eastAsia"/>
        </w:rPr>
        <w:t>36187017 8</w:t>
      </w:r>
      <w:r w:rsidRPr="00281D25">
        <w:rPr>
          <w:rFonts w:hint="eastAsia"/>
        </w:rPr>
        <w:t>月</w:t>
      </w:r>
      <w:r w:rsidRPr="00281D25">
        <w:rPr>
          <w:rFonts w:hint="eastAsia"/>
        </w:rPr>
        <w:t xml:space="preserve">  16 21:25 rootfs.cpio.lzma</w:t>
      </w:r>
    </w:p>
    <w:p w14:paraId="7B831DC0" w14:textId="77777777" w:rsidR="00281D25" w:rsidRDefault="00281D25" w:rsidP="00281D25"/>
    <w:p w14:paraId="515BDF47" w14:textId="339879BD" w:rsidR="00281D25" w:rsidRDefault="00281D25" w:rsidP="00281D25">
      <w:r w:rsidRPr="00281D25">
        <w:rPr>
          <w:rFonts w:hint="eastAsia"/>
        </w:rPr>
        <w:t>7113279 8</w:t>
      </w:r>
      <w:r w:rsidRPr="00281D25">
        <w:rPr>
          <w:rFonts w:hint="eastAsia"/>
        </w:rPr>
        <w:t>月</w:t>
      </w:r>
      <w:r w:rsidRPr="00281D25">
        <w:rPr>
          <w:rFonts w:hint="eastAsia"/>
        </w:rPr>
        <w:t xml:space="preserve">  16 21:17 system.bit</w:t>
      </w:r>
    </w:p>
    <w:p w14:paraId="6C12FA6E" w14:textId="6A412F94" w:rsidR="00281D25" w:rsidRDefault="00281D25" w:rsidP="00281D25">
      <w:r w:rsidRPr="00281D25">
        <w:rPr>
          <w:rFonts w:hint="eastAsia"/>
        </w:rPr>
        <w:t>2160313 8</w:t>
      </w:r>
      <w:r w:rsidRPr="00281D25">
        <w:rPr>
          <w:rFonts w:hint="eastAsia"/>
        </w:rPr>
        <w:t>月</w:t>
      </w:r>
      <w:r w:rsidRPr="00281D25">
        <w:rPr>
          <w:rFonts w:hint="eastAsia"/>
        </w:rPr>
        <w:t xml:space="preserve">  16 21:17 system.bit.gz</w:t>
      </w:r>
    </w:p>
    <w:p w14:paraId="4891B4ED" w14:textId="27B44813" w:rsidR="00281D25" w:rsidRDefault="00281D25" w:rsidP="00281D25">
      <w:r w:rsidRPr="00281D25">
        <w:rPr>
          <w:rFonts w:hint="eastAsia"/>
        </w:rPr>
        <w:t>1733899 8</w:t>
      </w:r>
      <w:r w:rsidRPr="00281D25">
        <w:rPr>
          <w:rFonts w:hint="eastAsia"/>
        </w:rPr>
        <w:t>月</w:t>
      </w:r>
      <w:r w:rsidRPr="00281D25">
        <w:rPr>
          <w:rFonts w:hint="eastAsia"/>
        </w:rPr>
        <w:t xml:space="preserve">  16 21:17 system.bit.lzma</w:t>
      </w:r>
    </w:p>
    <w:p w14:paraId="3C7A1C32" w14:textId="77777777" w:rsidR="00281D25" w:rsidRDefault="00281D25" w:rsidP="00281D25"/>
    <w:p w14:paraId="3007D97B" w14:textId="77777777" w:rsidR="00281D25" w:rsidRDefault="00281D25" w:rsidP="00281D25"/>
    <w:p w14:paraId="18D755BE" w14:textId="681CEAF6" w:rsidR="00281D25" w:rsidRDefault="00281D25" w:rsidP="00281D25">
      <w:r w:rsidRPr="00281D25">
        <w:rPr>
          <w:rFonts w:hint="eastAsia"/>
        </w:rPr>
        <w:t>65626312 8</w:t>
      </w:r>
      <w:r w:rsidRPr="00281D25">
        <w:rPr>
          <w:rFonts w:hint="eastAsia"/>
        </w:rPr>
        <w:t>月</w:t>
      </w:r>
      <w:r w:rsidRPr="00281D25">
        <w:rPr>
          <w:rFonts w:hint="eastAsia"/>
        </w:rPr>
        <w:t xml:space="preserve">  21 20:31 image.ub</w:t>
      </w:r>
    </w:p>
    <w:p w14:paraId="3FD2819B" w14:textId="77777777" w:rsidR="00851322" w:rsidRDefault="00851322" w:rsidP="00281D25"/>
    <w:p w14:paraId="472ECFB3" w14:textId="77777777" w:rsidR="00851322" w:rsidRDefault="00851322" w:rsidP="00851322">
      <w:r>
        <w:t>$dumpimage -l images/linux/image.ub</w:t>
      </w:r>
    </w:p>
    <w:p w14:paraId="69E2DC6B" w14:textId="77777777" w:rsidR="00851322" w:rsidRDefault="00851322" w:rsidP="00851322">
      <w:r>
        <w:t>FIT description: Kernel fitImage for PetaLinux/5.15.36+git999/zynqmp-generic</w:t>
      </w:r>
    </w:p>
    <w:p w14:paraId="3F2EDF45" w14:textId="77777777" w:rsidR="00851322" w:rsidRDefault="00851322" w:rsidP="00851322">
      <w:r>
        <w:t>Created:         Mon Dec 20 10:57:12 2021</w:t>
      </w:r>
    </w:p>
    <w:p w14:paraId="04383136" w14:textId="77777777" w:rsidR="00851322" w:rsidRDefault="00851322" w:rsidP="00851322">
      <w:r>
        <w:t xml:space="preserve"> Image 0 (kernel-1)</w:t>
      </w:r>
    </w:p>
    <w:p w14:paraId="7AC4A19B" w14:textId="77777777" w:rsidR="00851322" w:rsidRDefault="00851322" w:rsidP="00851322">
      <w:r>
        <w:t xml:space="preserve">  Description:  Linux kernel</w:t>
      </w:r>
    </w:p>
    <w:p w14:paraId="6478B1F7" w14:textId="77777777" w:rsidR="00851322" w:rsidRDefault="00851322" w:rsidP="00851322">
      <w:r>
        <w:t xml:space="preserve">  Created:      Mon Dec 20 10:57:12 2021</w:t>
      </w:r>
    </w:p>
    <w:p w14:paraId="055037E9" w14:textId="77777777" w:rsidR="00851322" w:rsidRDefault="00851322" w:rsidP="00851322">
      <w:r>
        <w:t xml:space="preserve">  Type:         Kernel Image</w:t>
      </w:r>
    </w:p>
    <w:p w14:paraId="717D9DB0" w14:textId="77777777" w:rsidR="00851322" w:rsidRDefault="00851322" w:rsidP="00851322">
      <w:r>
        <w:t xml:space="preserve">  Compression:  gzip compressed</w:t>
      </w:r>
    </w:p>
    <w:p w14:paraId="7B17640B" w14:textId="77777777" w:rsidR="00851322" w:rsidRDefault="00851322" w:rsidP="00851322">
      <w:r>
        <w:lastRenderedPageBreak/>
        <w:t xml:space="preserve">  Data Size:    9241226 Bytes = 9024.63 KiB = 8.81 MiB</w:t>
      </w:r>
    </w:p>
    <w:p w14:paraId="4B65E49E" w14:textId="77777777" w:rsidR="00851322" w:rsidRDefault="00851322" w:rsidP="00851322">
      <w:r>
        <w:t xml:space="preserve">  Architecture: AArch64</w:t>
      </w:r>
    </w:p>
    <w:p w14:paraId="1F006D86" w14:textId="77777777" w:rsidR="00851322" w:rsidRDefault="00851322" w:rsidP="00851322">
      <w:r>
        <w:t xml:space="preserve">  OS:           Linux</w:t>
      </w:r>
    </w:p>
    <w:p w14:paraId="6E766546" w14:textId="77777777" w:rsidR="00851322" w:rsidRDefault="00851322" w:rsidP="00851322">
      <w:r>
        <w:t xml:space="preserve">  Load Address: 0x00200000</w:t>
      </w:r>
    </w:p>
    <w:p w14:paraId="4F182617" w14:textId="77777777" w:rsidR="00851322" w:rsidRDefault="00851322" w:rsidP="00851322">
      <w:r>
        <w:t xml:space="preserve">  Entry Point:  0x00200000</w:t>
      </w:r>
    </w:p>
    <w:p w14:paraId="6C7A1D57" w14:textId="77777777" w:rsidR="00851322" w:rsidRDefault="00851322" w:rsidP="00851322">
      <w:r>
        <w:t xml:space="preserve">  Hash algo:    sha256</w:t>
      </w:r>
    </w:p>
    <w:p w14:paraId="23C47C68" w14:textId="77777777" w:rsidR="00851322" w:rsidRDefault="00851322" w:rsidP="00851322">
      <w:r>
        <w:t xml:space="preserve">  Hash value:   a78620252e708557840d1a7e697c166b0814b16f785f1dbce19d723c0eee3113</w:t>
      </w:r>
    </w:p>
    <w:p w14:paraId="43E5678A" w14:textId="77777777" w:rsidR="00851322" w:rsidRDefault="00851322" w:rsidP="00851322">
      <w:r>
        <w:t xml:space="preserve"> Image 1 (fdt-system-top.dtb)</w:t>
      </w:r>
    </w:p>
    <w:p w14:paraId="52C1F718" w14:textId="77777777" w:rsidR="00851322" w:rsidRDefault="00851322" w:rsidP="00851322">
      <w:r>
        <w:t xml:space="preserve">  Description:  Flattened Device Tree blob</w:t>
      </w:r>
    </w:p>
    <w:p w14:paraId="76312503" w14:textId="77777777" w:rsidR="00851322" w:rsidRDefault="00851322" w:rsidP="00851322">
      <w:r>
        <w:t xml:space="preserve">  Created:      Mon Dec 20 10:57:12 2021</w:t>
      </w:r>
    </w:p>
    <w:p w14:paraId="5665E75D" w14:textId="77777777" w:rsidR="00851322" w:rsidRDefault="00851322" w:rsidP="00851322">
      <w:r>
        <w:t xml:space="preserve">  Type:         Flat Device Tree</w:t>
      </w:r>
    </w:p>
    <w:p w14:paraId="1E69BD9E" w14:textId="77777777" w:rsidR="00851322" w:rsidRDefault="00851322" w:rsidP="00851322">
      <w:r>
        <w:t xml:space="preserve">  Compression:  uncompressed</w:t>
      </w:r>
    </w:p>
    <w:p w14:paraId="599C2047" w14:textId="77777777" w:rsidR="00851322" w:rsidRDefault="00851322" w:rsidP="00851322">
      <w:r>
        <w:t xml:space="preserve">  Data Size:    48563 Bytes = 47.42 KiB = 0.05 MiB</w:t>
      </w:r>
    </w:p>
    <w:p w14:paraId="558F2161" w14:textId="77777777" w:rsidR="00851322" w:rsidRDefault="00851322" w:rsidP="00851322">
      <w:r>
        <w:t xml:space="preserve">  Architecture: AArch64</w:t>
      </w:r>
    </w:p>
    <w:p w14:paraId="6F005B0E" w14:textId="77777777" w:rsidR="00851322" w:rsidRDefault="00851322" w:rsidP="00851322">
      <w:r>
        <w:t xml:space="preserve">  Hash algo:    sha256</w:t>
      </w:r>
    </w:p>
    <w:p w14:paraId="7BB21999" w14:textId="77777777" w:rsidR="00851322" w:rsidRDefault="00851322" w:rsidP="00851322">
      <w:r>
        <w:t xml:space="preserve">  Hash value:   221dbd3ca6d44bea77df62e90c1baefbdd9ddd62de385987f0dbba604e0ea266</w:t>
      </w:r>
    </w:p>
    <w:p w14:paraId="7A8D09F9" w14:textId="77777777" w:rsidR="00851322" w:rsidRDefault="00851322" w:rsidP="00851322">
      <w:r>
        <w:t xml:space="preserve"> Image 2 (ramdisk-1)</w:t>
      </w:r>
    </w:p>
    <w:p w14:paraId="0FC49E5B" w14:textId="77777777" w:rsidR="00851322" w:rsidRDefault="00851322" w:rsidP="00851322">
      <w:r>
        <w:t xml:space="preserve">  Description:  petalinux-image-minimal</w:t>
      </w:r>
    </w:p>
    <w:p w14:paraId="04FBB725" w14:textId="77777777" w:rsidR="00851322" w:rsidRDefault="00851322" w:rsidP="00851322">
      <w:r>
        <w:t xml:space="preserve">  Created:      Mon Dec 20 10:57:12 2021</w:t>
      </w:r>
    </w:p>
    <w:p w14:paraId="47ADAEC1" w14:textId="77777777" w:rsidR="00851322" w:rsidRDefault="00851322" w:rsidP="00851322">
      <w:r>
        <w:t xml:space="preserve">  Type:         RAMDisk Image</w:t>
      </w:r>
    </w:p>
    <w:p w14:paraId="6D15F14F" w14:textId="77777777" w:rsidR="00851322" w:rsidRDefault="00851322" w:rsidP="00851322">
      <w:r>
        <w:t xml:space="preserve">  Compression:  uncompressed</w:t>
      </w:r>
    </w:p>
    <w:p w14:paraId="7DD763AC" w14:textId="77777777" w:rsidR="00851322" w:rsidRDefault="00851322" w:rsidP="00851322">
      <w:r>
        <w:t xml:space="preserve">  Data Size:    56334402 Bytes = 55014.06 KiB = 53.72 MiB</w:t>
      </w:r>
    </w:p>
    <w:p w14:paraId="4B17C6FA" w14:textId="77777777" w:rsidR="00851322" w:rsidRDefault="00851322" w:rsidP="00851322">
      <w:r>
        <w:t xml:space="preserve">  Architecture: AArch64</w:t>
      </w:r>
    </w:p>
    <w:p w14:paraId="6A394AA5" w14:textId="77777777" w:rsidR="00851322" w:rsidRDefault="00851322" w:rsidP="00851322">
      <w:r>
        <w:t xml:space="preserve">  OS:           Linux</w:t>
      </w:r>
    </w:p>
    <w:p w14:paraId="32F19660" w14:textId="77777777" w:rsidR="00851322" w:rsidRDefault="00851322" w:rsidP="00851322">
      <w:r>
        <w:t xml:space="preserve">  Load Address: unavailable</w:t>
      </w:r>
    </w:p>
    <w:p w14:paraId="7922B311" w14:textId="77777777" w:rsidR="00851322" w:rsidRDefault="00851322" w:rsidP="00851322">
      <w:r>
        <w:t xml:space="preserve">  Entry Point:  unavailable</w:t>
      </w:r>
    </w:p>
    <w:p w14:paraId="433C9D58" w14:textId="77777777" w:rsidR="00851322" w:rsidRDefault="00851322" w:rsidP="00851322">
      <w:r>
        <w:t xml:space="preserve">  Hash algo:    sha256</w:t>
      </w:r>
    </w:p>
    <w:p w14:paraId="076D10B7" w14:textId="77777777" w:rsidR="00851322" w:rsidRDefault="00851322" w:rsidP="00851322">
      <w:r>
        <w:lastRenderedPageBreak/>
        <w:t xml:space="preserve">  Hash value:   78ad5f839919bc8acb25ab22ebf796afde76feab24049972384a2b2c4e2c4895</w:t>
      </w:r>
    </w:p>
    <w:p w14:paraId="7E26E47D" w14:textId="77777777" w:rsidR="00851322" w:rsidRDefault="00851322" w:rsidP="00851322">
      <w:r>
        <w:t xml:space="preserve"> Default Configuration: 'conf-system-top.dtb'</w:t>
      </w:r>
    </w:p>
    <w:p w14:paraId="35188F77" w14:textId="77777777" w:rsidR="00851322" w:rsidRDefault="00851322" w:rsidP="00851322">
      <w:r>
        <w:t xml:space="preserve"> Configuration 0 (conf-system-top.dtb)</w:t>
      </w:r>
    </w:p>
    <w:p w14:paraId="0A448C0B" w14:textId="77777777" w:rsidR="00851322" w:rsidRDefault="00851322" w:rsidP="00851322">
      <w:r>
        <w:t xml:space="preserve">  Description:  1 Linux kernel, FDT blob, ramdisk</w:t>
      </w:r>
    </w:p>
    <w:p w14:paraId="02BD443D" w14:textId="77777777" w:rsidR="00851322" w:rsidRDefault="00851322" w:rsidP="00851322">
      <w:r>
        <w:t xml:space="preserve">  Kernel:       kernel-1</w:t>
      </w:r>
    </w:p>
    <w:p w14:paraId="31EF7B27" w14:textId="77777777" w:rsidR="00851322" w:rsidRDefault="00851322" w:rsidP="00851322">
      <w:r>
        <w:t xml:space="preserve">  Init Ramdisk: ramdisk-1</w:t>
      </w:r>
    </w:p>
    <w:p w14:paraId="4B545A57" w14:textId="77777777" w:rsidR="00851322" w:rsidRDefault="00851322" w:rsidP="00851322">
      <w:r>
        <w:t xml:space="preserve">  FDT:          fdt-system-top.dtb</w:t>
      </w:r>
    </w:p>
    <w:p w14:paraId="7E1A9DE8" w14:textId="77777777" w:rsidR="00851322" w:rsidRDefault="00851322" w:rsidP="00851322">
      <w:r>
        <w:t xml:space="preserve">  Hash algo:    sha256</w:t>
      </w:r>
    </w:p>
    <w:p w14:paraId="14D2A5B0" w14:textId="5E28D978" w:rsidR="00851322" w:rsidRDefault="00851322" w:rsidP="00851322">
      <w:r>
        <w:t xml:space="preserve">  Hash value:   unavailable</w:t>
      </w:r>
    </w:p>
    <w:p w14:paraId="03B64BF5" w14:textId="77777777" w:rsidR="004A0E45" w:rsidRDefault="004A0E45" w:rsidP="00851322"/>
    <w:p w14:paraId="435D873D" w14:textId="77777777" w:rsidR="004A0E45" w:rsidRDefault="004A0E45" w:rsidP="00851322"/>
    <w:p w14:paraId="47027621" w14:textId="3876B865" w:rsidR="004A0E45" w:rsidRDefault="004A59D6" w:rsidP="004A59D6">
      <w:pPr>
        <w:pStyle w:val="3"/>
      </w:pPr>
      <w:bookmarkStart w:id="26" w:name="_Toc146550574"/>
      <w:r>
        <w:t>Uboot</w:t>
      </w:r>
      <w:r w:rsidR="00A16850">
        <w:rPr>
          <w:rFonts w:hint="eastAsia"/>
        </w:rPr>
        <w:t>里如何获取</w:t>
      </w:r>
      <w:r>
        <w:rPr>
          <w:rFonts w:hint="eastAsia"/>
        </w:rPr>
        <w:t>引导方式</w:t>
      </w:r>
      <w:bookmarkEnd w:id="26"/>
    </w:p>
    <w:p w14:paraId="55B749EC" w14:textId="72815ADB" w:rsidR="004A59D6" w:rsidRDefault="000A1AA8" w:rsidP="00851322">
      <w:r w:rsidRPr="000A1AA8">
        <w:t>opensources\for_tracer_petalinux2022\u-boot-xlnx-xilinx-v2022.2\doc\board\xilinx\zynq.rst</w:t>
      </w:r>
    </w:p>
    <w:p w14:paraId="559FD888" w14:textId="18186BEC" w:rsidR="000A1AA8" w:rsidRDefault="000A1AA8" w:rsidP="00851322">
      <w:r>
        <w:rPr>
          <w:rFonts w:hint="eastAsia"/>
        </w:rPr>
        <w:t>u</w:t>
      </w:r>
      <w:r>
        <w:t>boot</w:t>
      </w:r>
      <w:r>
        <w:rPr>
          <w:rFonts w:hint="eastAsia"/>
        </w:rPr>
        <w:t>里有个环境变量</w:t>
      </w:r>
    </w:p>
    <w:p w14:paraId="484E8EB2" w14:textId="77777777" w:rsidR="000A1AA8" w:rsidRDefault="000A1AA8" w:rsidP="000A1AA8">
      <w:r>
        <w:t>ZynqMP&gt; printenv modeboot</w:t>
      </w:r>
    </w:p>
    <w:p w14:paraId="66A3691F" w14:textId="08C51803" w:rsidR="000A1AA8" w:rsidRDefault="000A1AA8" w:rsidP="000A1AA8">
      <w:r>
        <w:t>modeboot=sdboot</w:t>
      </w:r>
    </w:p>
    <w:p w14:paraId="72A600DF" w14:textId="77777777" w:rsidR="000A1AA8" w:rsidRDefault="000A1AA8" w:rsidP="000A1AA8"/>
    <w:p w14:paraId="217C3900" w14:textId="56BAA6F0" w:rsidR="000A1AA8" w:rsidRDefault="000A1AA8" w:rsidP="000A1AA8">
      <w:r>
        <w:rPr>
          <w:noProof/>
        </w:rPr>
        <w:drawing>
          <wp:inline distT="0" distB="0" distL="0" distR="0" wp14:anchorId="51A332F5" wp14:editId="14FB3B27">
            <wp:extent cx="5831840" cy="2501900"/>
            <wp:effectExtent l="0" t="0" r="0" b="0"/>
            <wp:docPr id="260270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705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5142" w14:textId="77777777" w:rsidR="000A1AA8" w:rsidRDefault="000A1AA8" w:rsidP="000A1AA8"/>
    <w:p w14:paraId="30B97E5F" w14:textId="453A5756" w:rsidR="000A1AA8" w:rsidRDefault="00274F04" w:rsidP="00274F04">
      <w:pPr>
        <w:pStyle w:val="3"/>
      </w:pPr>
      <w:bookmarkStart w:id="27" w:name="_Toc146550575"/>
      <w:r>
        <w:rPr>
          <w:rFonts w:hint="eastAsia"/>
        </w:rPr>
        <w:lastRenderedPageBreak/>
        <w:t>固件文件的压缩格式确定</w:t>
      </w:r>
      <w:bookmarkEnd w:id="27"/>
    </w:p>
    <w:p w14:paraId="70AE819D" w14:textId="7A141643" w:rsidR="000A1AA8" w:rsidRDefault="00274F04" w:rsidP="000A1AA8">
      <w:r>
        <w:t xml:space="preserve">System.bit   </w:t>
      </w:r>
      <w:r w:rsidR="000411F9">
        <w:rPr>
          <w:rFonts w:hint="eastAsia"/>
        </w:rPr>
        <w:t>采用</w:t>
      </w:r>
      <w:r w:rsidR="000411F9">
        <w:t>gzip</w:t>
      </w:r>
      <w:r w:rsidR="000411F9">
        <w:rPr>
          <w:rFonts w:hint="eastAsia"/>
        </w:rPr>
        <w:t>压缩</w:t>
      </w:r>
    </w:p>
    <w:p w14:paraId="7107B375" w14:textId="77777777" w:rsidR="000411F9" w:rsidRDefault="000411F9" w:rsidP="000411F9">
      <w:r>
        <w:tab/>
      </w:r>
      <w:r>
        <w:rPr>
          <w:rFonts w:hint="eastAsia"/>
        </w:rPr>
        <w:t>7113279 8</w:t>
      </w:r>
      <w:r>
        <w:rPr>
          <w:rFonts w:hint="eastAsia"/>
        </w:rPr>
        <w:t>月</w:t>
      </w:r>
      <w:r>
        <w:rPr>
          <w:rFonts w:hint="eastAsia"/>
        </w:rPr>
        <w:t xml:space="preserve">  16 21:17 system.bit</w:t>
      </w:r>
    </w:p>
    <w:p w14:paraId="4F7C8FB5" w14:textId="77777777" w:rsidR="000411F9" w:rsidRDefault="000411F9" w:rsidP="000411F9">
      <w:pPr>
        <w:ind w:firstLine="420"/>
      </w:pPr>
      <w:r>
        <w:rPr>
          <w:rFonts w:hint="eastAsia"/>
        </w:rPr>
        <w:t>2160313 8</w:t>
      </w:r>
      <w:r>
        <w:rPr>
          <w:rFonts w:hint="eastAsia"/>
        </w:rPr>
        <w:t>月</w:t>
      </w:r>
      <w:r>
        <w:rPr>
          <w:rFonts w:hint="eastAsia"/>
        </w:rPr>
        <w:t xml:space="preserve">  16 21:17 system.bit.gz</w:t>
      </w:r>
    </w:p>
    <w:p w14:paraId="78A1E47F" w14:textId="77777777" w:rsidR="000411F9" w:rsidRDefault="000411F9" w:rsidP="000411F9">
      <w:pPr>
        <w:ind w:firstLine="420"/>
      </w:pPr>
      <w:r>
        <w:rPr>
          <w:rFonts w:hint="eastAsia"/>
        </w:rPr>
        <w:t>2451247 8</w:t>
      </w:r>
      <w:r>
        <w:rPr>
          <w:rFonts w:hint="eastAsia"/>
        </w:rPr>
        <w:t>月</w:t>
      </w:r>
      <w:r>
        <w:rPr>
          <w:rFonts w:hint="eastAsia"/>
        </w:rPr>
        <w:t xml:space="preserve">  22 10:42 system.bit.lz4</w:t>
      </w:r>
    </w:p>
    <w:p w14:paraId="2707F13F" w14:textId="75C7E2DB" w:rsidR="000411F9" w:rsidRDefault="000411F9" w:rsidP="000411F9">
      <w:pPr>
        <w:ind w:firstLine="420"/>
      </w:pPr>
      <w:r>
        <w:rPr>
          <w:rFonts w:hint="eastAsia"/>
        </w:rPr>
        <w:t>1733899 8</w:t>
      </w:r>
      <w:r>
        <w:rPr>
          <w:rFonts w:hint="eastAsia"/>
        </w:rPr>
        <w:t>月</w:t>
      </w:r>
      <w:r>
        <w:rPr>
          <w:rFonts w:hint="eastAsia"/>
        </w:rPr>
        <w:t xml:space="preserve">  16 21:17 system.bit.lzma</w:t>
      </w:r>
    </w:p>
    <w:p w14:paraId="6EAC21B3" w14:textId="77777777" w:rsidR="00274F04" w:rsidRDefault="00274F04" w:rsidP="000A1AA8"/>
    <w:p w14:paraId="40D8550E" w14:textId="163C2D6B" w:rsidR="0009032E" w:rsidRDefault="0009032E" w:rsidP="000A1AA8">
      <w:r>
        <w:t xml:space="preserve">Rootfs   </w:t>
      </w:r>
      <w:r>
        <w:rPr>
          <w:rFonts w:hint="eastAsia"/>
        </w:rPr>
        <w:t>在</w:t>
      </w:r>
      <w:r>
        <w:rPr>
          <w:rFonts w:hint="eastAsia"/>
        </w:rPr>
        <w:t>f</w:t>
      </w:r>
      <w:r>
        <w:t>lash</w:t>
      </w:r>
      <w:r>
        <w:rPr>
          <w:rFonts w:hint="eastAsia"/>
        </w:rPr>
        <w:t>中，采用</w:t>
      </w:r>
      <w:r>
        <w:t>lzma</w:t>
      </w:r>
      <w:r>
        <w:rPr>
          <w:rFonts w:hint="eastAsia"/>
        </w:rPr>
        <w:t>压缩</w:t>
      </w:r>
      <w:r>
        <w:rPr>
          <w:rFonts w:hint="eastAsia"/>
        </w:rPr>
        <w:t>,</w:t>
      </w:r>
      <w:r>
        <w:rPr>
          <w:rFonts w:hint="eastAsia"/>
        </w:rPr>
        <w:t>以获得最大压缩率，节省</w:t>
      </w:r>
      <w:r>
        <w:rPr>
          <w:rFonts w:hint="eastAsia"/>
        </w:rPr>
        <w:t>f</w:t>
      </w:r>
      <w:r>
        <w:t>lash</w:t>
      </w:r>
      <w:r>
        <w:rPr>
          <w:rFonts w:hint="eastAsia"/>
        </w:rPr>
        <w:t>空间</w:t>
      </w:r>
    </w:p>
    <w:p w14:paraId="301AC195" w14:textId="2FC8E381" w:rsidR="0009032E" w:rsidRDefault="0009032E" w:rsidP="000A1AA8">
      <w:r>
        <w:rPr>
          <w:rFonts w:hint="eastAsia"/>
        </w:rPr>
        <w:t xml:space="preserve"> </w:t>
      </w:r>
      <w:r>
        <w:t xml:space="preserve">        Emmc</w:t>
      </w:r>
      <w:r>
        <w:rPr>
          <w:rFonts w:hint="eastAsia"/>
        </w:rPr>
        <w:t>版本，采用</w:t>
      </w:r>
      <w:r>
        <w:rPr>
          <w:rFonts w:hint="eastAsia"/>
        </w:rPr>
        <w:t>g</w:t>
      </w:r>
      <w:r>
        <w:t>zip</w:t>
      </w:r>
      <w:r>
        <w:rPr>
          <w:rFonts w:hint="eastAsia"/>
        </w:rPr>
        <w:t>压缩，以获得最快的解压速度。</w:t>
      </w:r>
    </w:p>
    <w:p w14:paraId="6A23C86B" w14:textId="1F40C0BB" w:rsidR="0009032E" w:rsidRDefault="002E6A73" w:rsidP="000A1AA8">
      <w:r>
        <w:t>Image.ub</w:t>
      </w:r>
      <w:r>
        <w:rPr>
          <w:rFonts w:hint="eastAsia"/>
        </w:rPr>
        <w:t>在压缩时，要生成两个版本，一个是</w:t>
      </w:r>
      <w:r>
        <w:rPr>
          <w:rFonts w:hint="eastAsia"/>
        </w:rPr>
        <w:t>f</w:t>
      </w:r>
      <w:r>
        <w:t>lash</w:t>
      </w:r>
      <w:r>
        <w:rPr>
          <w:rFonts w:hint="eastAsia"/>
        </w:rPr>
        <w:t>的版本，一个是</w:t>
      </w:r>
      <w:r>
        <w:rPr>
          <w:rFonts w:hint="eastAsia"/>
        </w:rPr>
        <w:t>e</w:t>
      </w:r>
      <w:r>
        <w:t>mmc</w:t>
      </w:r>
      <w:r>
        <w:rPr>
          <w:rFonts w:hint="eastAsia"/>
        </w:rPr>
        <w:t>的版本。</w:t>
      </w:r>
    </w:p>
    <w:p w14:paraId="1C19E123" w14:textId="77777777" w:rsidR="002E6A73" w:rsidRDefault="002E6A73" w:rsidP="000A1AA8"/>
    <w:p w14:paraId="2A2D92A3" w14:textId="26F8F9A1" w:rsidR="00DC0EE9" w:rsidRDefault="00005208" w:rsidP="00005208">
      <w:pPr>
        <w:pStyle w:val="4"/>
      </w:pPr>
      <w:r>
        <w:t>Rootfs</w:t>
      </w:r>
      <w:r>
        <w:rPr>
          <w:rFonts w:hint="eastAsia"/>
        </w:rPr>
        <w:t>使用</w:t>
      </w:r>
      <w:r>
        <w:rPr>
          <w:rFonts w:hint="eastAsia"/>
        </w:rPr>
        <w:t>c</w:t>
      </w:r>
      <w:r>
        <w:t>pio.gz</w:t>
      </w:r>
      <w:r>
        <w:rPr>
          <w:rFonts w:hint="eastAsia"/>
        </w:rPr>
        <w:t>格式。</w:t>
      </w:r>
    </w:p>
    <w:p w14:paraId="7A35B487" w14:textId="35A7FDF7" w:rsidR="00005208" w:rsidRDefault="00005208" w:rsidP="00005208">
      <w:r>
        <w:rPr>
          <w:rFonts w:hint="eastAsia"/>
        </w:rPr>
        <w:t>5</w:t>
      </w:r>
      <w:r>
        <w:t>5</w:t>
      </w:r>
      <w:r>
        <w:rPr>
          <w:rFonts w:hint="eastAsia"/>
        </w:rPr>
        <w:t>M</w:t>
      </w:r>
      <w:r>
        <w:rPr>
          <w:rFonts w:hint="eastAsia"/>
        </w:rPr>
        <w:t>，用时</w:t>
      </w:r>
      <w:r>
        <w:rPr>
          <w:rFonts w:hint="eastAsia"/>
        </w:rPr>
        <w:t>2</w:t>
      </w:r>
      <w:r>
        <w:rPr>
          <w:rFonts w:hint="eastAsia"/>
        </w:rPr>
        <w:t>秒。</w:t>
      </w:r>
    </w:p>
    <w:p w14:paraId="4CC21125" w14:textId="77777777" w:rsidR="00005208" w:rsidRPr="00005208" w:rsidRDefault="00005208" w:rsidP="00005208"/>
    <w:p w14:paraId="3BC91FC8" w14:textId="77777777" w:rsidR="00005208" w:rsidRDefault="00005208" w:rsidP="00005208">
      <w:r>
        <w:t>[    2.681729] Trying to unpack rootfs image as initramfs...</w:t>
      </w:r>
    </w:p>
    <w:p w14:paraId="2DD50C0E" w14:textId="77777777" w:rsidR="00005208" w:rsidRDefault="00005208" w:rsidP="00005208">
      <w:r>
        <w:t>[    2.687570] armv8-pmu pmu: hw perfevents: no interrupt-affinity property, guessing.</w:t>
      </w:r>
    </w:p>
    <w:p w14:paraId="613C4B1A" w14:textId="77777777" w:rsidR="00005208" w:rsidRDefault="00005208" w:rsidP="00005208">
      <w:r>
        <w:t>[    2.694905] hw perfevents: enabled with armv8_pmuv3 PMU driver, 7 counters available</w:t>
      </w:r>
    </w:p>
    <w:p w14:paraId="611A125D" w14:textId="77777777" w:rsidR="00005208" w:rsidRDefault="00005208" w:rsidP="00005208">
      <w:r>
        <w:t>[    4.882836] Freeing initrd memory: 55060K</w:t>
      </w:r>
    </w:p>
    <w:p w14:paraId="732B2ED5" w14:textId="403F6588" w:rsidR="0009032E" w:rsidRDefault="00005208" w:rsidP="00005208">
      <w:r>
        <w:t>[    4.939475] Initialise system trusted keyrings</w:t>
      </w:r>
    </w:p>
    <w:p w14:paraId="02A90234" w14:textId="77777777" w:rsidR="00C77C56" w:rsidRDefault="00C77C56" w:rsidP="00005208"/>
    <w:p w14:paraId="56286E6F" w14:textId="3CB333E1" w:rsidR="00C77C56" w:rsidRDefault="00C77C56" w:rsidP="00B050C8">
      <w:pPr>
        <w:pStyle w:val="4"/>
      </w:pPr>
      <w:r>
        <w:t>Rootfs</w:t>
      </w:r>
      <w:r>
        <w:rPr>
          <w:rFonts w:hint="eastAsia"/>
        </w:rPr>
        <w:t>使用</w:t>
      </w:r>
      <w:r>
        <w:rPr>
          <w:rFonts w:hint="eastAsia"/>
        </w:rPr>
        <w:t>c</w:t>
      </w:r>
      <w:r>
        <w:t>pio.lzma</w:t>
      </w:r>
    </w:p>
    <w:p w14:paraId="672A14B8" w14:textId="6955DBA2" w:rsidR="00C77C56" w:rsidRDefault="002A376E" w:rsidP="00005208">
      <w:r>
        <w:rPr>
          <w:rFonts w:hint="eastAsia"/>
        </w:rPr>
        <w:t>3</w:t>
      </w:r>
      <w:r>
        <w:t>7M,</w:t>
      </w:r>
      <w:r>
        <w:rPr>
          <w:rFonts w:hint="eastAsia"/>
        </w:rPr>
        <w:t>用时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秒</w:t>
      </w:r>
    </w:p>
    <w:p w14:paraId="7984080D" w14:textId="77777777" w:rsidR="002A376E" w:rsidRDefault="002A376E" w:rsidP="00005208"/>
    <w:p w14:paraId="5CED6BAB" w14:textId="77777777" w:rsidR="002A376E" w:rsidRDefault="002A376E" w:rsidP="002A376E">
      <w:r>
        <w:t>[    2.681704] Trying to unpack rootfs image as initramfs...</w:t>
      </w:r>
    </w:p>
    <w:p w14:paraId="1B485524" w14:textId="77777777" w:rsidR="002A376E" w:rsidRDefault="002A376E" w:rsidP="002A376E">
      <w:r>
        <w:t>[    2.687089] armv8-pmu pmu: hw perfevents: no interrupt-affinity property, guessing.</w:t>
      </w:r>
    </w:p>
    <w:p w14:paraId="40F70DA3" w14:textId="77777777" w:rsidR="002A376E" w:rsidRDefault="002A376E" w:rsidP="002A376E">
      <w:r>
        <w:lastRenderedPageBreak/>
        <w:t>[    4.546412] hw perfevents: enabled with armv8_pmuv3 PMU driver, 7 counters available</w:t>
      </w:r>
    </w:p>
    <w:p w14:paraId="03F8BF46" w14:textId="60D2EB99" w:rsidR="002A376E" w:rsidRDefault="002A376E" w:rsidP="002A376E">
      <w:r>
        <w:t>[   31.562976] Freeing initrd memory: 37164K</w:t>
      </w:r>
    </w:p>
    <w:p w14:paraId="147068E2" w14:textId="77777777" w:rsidR="009C3C31" w:rsidRDefault="009C3C31" w:rsidP="002A376E"/>
    <w:p w14:paraId="417FA970" w14:textId="16B99107" w:rsidR="00CF1995" w:rsidRDefault="00CF1995" w:rsidP="002A376E">
      <w:r>
        <w:rPr>
          <w:rFonts w:hint="eastAsia"/>
        </w:rPr>
        <w:t>通过降低压缩率，看能不能加速解压速度。</w:t>
      </w:r>
    </w:p>
    <w:p w14:paraId="0151BEB9" w14:textId="79314E47" w:rsidR="00CF1995" w:rsidRDefault="00CF1995" w:rsidP="002A376E">
      <w:r>
        <w:rPr>
          <w:rFonts w:hint="eastAsia"/>
        </w:rPr>
        <w:t>采用</w:t>
      </w:r>
      <w:r>
        <w:rPr>
          <w:rFonts w:hint="eastAsia"/>
        </w:rPr>
        <w:t>-</w:t>
      </w:r>
      <w:r>
        <w:t>0</w:t>
      </w:r>
      <w:r>
        <w:rPr>
          <w:rFonts w:hint="eastAsia"/>
        </w:rPr>
        <w:t>级，变为</w:t>
      </w:r>
      <w:r>
        <w:rPr>
          <w:rFonts w:hint="eastAsia"/>
        </w:rPr>
        <w:t>4</w:t>
      </w:r>
      <w:r>
        <w:t>5</w:t>
      </w:r>
      <w:r>
        <w:rPr>
          <w:rFonts w:hint="eastAsia"/>
        </w:rPr>
        <w:t>M</w:t>
      </w:r>
      <w:r>
        <w:rPr>
          <w:rFonts w:hint="eastAsia"/>
        </w:rPr>
        <w:t>，但是解压速度使用</w:t>
      </w:r>
      <w:r>
        <w:rPr>
          <w:rFonts w:hint="eastAsia"/>
        </w:rPr>
        <w:t>3</w:t>
      </w:r>
      <w:r>
        <w:t>3</w:t>
      </w:r>
      <w:r>
        <w:rPr>
          <w:rFonts w:hint="eastAsia"/>
        </w:rPr>
        <w:t>秒，还变慢了</w:t>
      </w:r>
      <w:r>
        <w:rPr>
          <w:rFonts w:hint="eastAsia"/>
        </w:rPr>
        <w:t>4</w:t>
      </w:r>
      <w:r>
        <w:rPr>
          <w:rFonts w:hint="eastAsia"/>
        </w:rPr>
        <w:t>秒。</w:t>
      </w:r>
    </w:p>
    <w:p w14:paraId="05AE93AA" w14:textId="7B58889F" w:rsidR="009C3C31" w:rsidRDefault="009C3C31" w:rsidP="002A376E">
      <w:r w:rsidRPr="009C3C31">
        <w:t>lzma -k -z -0 -T 0 rootfs.cpio</w:t>
      </w:r>
    </w:p>
    <w:p w14:paraId="1D89563C" w14:textId="77777777" w:rsidR="00CF1995" w:rsidRDefault="00CF1995" w:rsidP="00CF1995">
      <w:r>
        <w:t>[    2.681705] Trying to unpack rootfs image as initramfs...</w:t>
      </w:r>
    </w:p>
    <w:p w14:paraId="38BDF891" w14:textId="77777777" w:rsidR="00CF1995" w:rsidRDefault="00CF1995" w:rsidP="00CF1995">
      <w:r>
        <w:t>[    2.687070] armv8-pmu pmu: hw perfevents: no interrupt-affinity property, guessing.</w:t>
      </w:r>
    </w:p>
    <w:p w14:paraId="6AF59210" w14:textId="77777777" w:rsidR="00CF1995" w:rsidRDefault="00CF1995" w:rsidP="00CF1995">
      <w:r>
        <w:t>[    2.748162] hw perfevents: enabled with armv8_pmuv3 PMU driver, 7 counters available</w:t>
      </w:r>
    </w:p>
    <w:p w14:paraId="1C6D5D71" w14:textId="69F16346" w:rsidR="009C3C31" w:rsidRDefault="00CF1995" w:rsidP="00CF1995">
      <w:r>
        <w:t>[   35.783929] Freeing initrd memory: 45120K</w:t>
      </w:r>
    </w:p>
    <w:p w14:paraId="54A32FB5" w14:textId="77777777" w:rsidR="00DE17DA" w:rsidRDefault="00DE17DA" w:rsidP="00CF1995"/>
    <w:p w14:paraId="667A9480" w14:textId="77777777" w:rsidR="00DE17DA" w:rsidRDefault="00DE17DA" w:rsidP="00CF1995"/>
    <w:p w14:paraId="60C773EE" w14:textId="6F2928D2" w:rsidR="00C35970" w:rsidRDefault="00C35970" w:rsidP="00C35970">
      <w:pPr>
        <w:pStyle w:val="3"/>
      </w:pPr>
      <w:bookmarkStart w:id="28" w:name="_Toc146550576"/>
      <w:r>
        <w:t>Bootargs</w:t>
      </w:r>
      <w:r>
        <w:rPr>
          <w:rFonts w:hint="eastAsia"/>
        </w:rPr>
        <w:t>传参</w:t>
      </w:r>
      <w:bookmarkEnd w:id="28"/>
    </w:p>
    <w:p w14:paraId="16237CBC" w14:textId="26AF6B48" w:rsidR="00C35970" w:rsidRDefault="00C35970" w:rsidP="00CF1995"/>
    <w:p w14:paraId="3AD6035E" w14:textId="59DC6AF3" w:rsidR="00C35970" w:rsidRDefault="004F39A2" w:rsidP="00CF1995">
      <w:pPr>
        <w:rPr>
          <w:rStyle w:val="hljs-tag"/>
          <w:rFonts w:ascii="Consolas" w:hAnsi="Consolas"/>
          <w:color w:val="EB3C54"/>
        </w:rPr>
      </w:pPr>
      <w:r>
        <w:rPr>
          <w:rFonts w:ascii="Consolas" w:hAnsi="Consolas"/>
          <w:color w:val="C0C5CE"/>
          <w:shd w:val="clear" w:color="auto" w:fill="1C1D21"/>
        </w:rPr>
        <w:t xml:space="preserve">setenv bootargs </w:t>
      </w:r>
      <w:r w:rsidR="00C35970">
        <w:rPr>
          <w:rFonts w:ascii="Consolas" w:hAnsi="Consolas"/>
          <w:color w:val="C0C5CE"/>
          <w:shd w:val="clear" w:color="auto" w:fill="1C1D21"/>
        </w:rPr>
        <w:t>initrd=</w:t>
      </w:r>
      <w:r w:rsidR="00C35970">
        <w:rPr>
          <w:rStyle w:val="hljs-tag"/>
          <w:rFonts w:ascii="Consolas" w:hAnsi="Consolas"/>
          <w:color w:val="EB3C54"/>
        </w:rPr>
        <w:t>&lt;</w:t>
      </w:r>
      <w:r w:rsidR="00C35970">
        <w:rPr>
          <w:rStyle w:val="hljs-name"/>
          <w:rFonts w:ascii="Consolas" w:hAnsi="Consolas"/>
          <w:color w:val="EB3C54"/>
        </w:rPr>
        <w:t>initrd_addr</w:t>
      </w:r>
      <w:r w:rsidR="00C35970">
        <w:rPr>
          <w:rStyle w:val="hljs-tag"/>
          <w:rFonts w:ascii="Consolas" w:hAnsi="Consolas"/>
          <w:color w:val="EB3C54"/>
        </w:rPr>
        <w:t>&gt;</w:t>
      </w:r>
      <w:r w:rsidR="00C35970">
        <w:rPr>
          <w:rFonts w:ascii="Consolas" w:hAnsi="Consolas"/>
          <w:color w:val="C0C5CE"/>
          <w:shd w:val="clear" w:color="auto" w:fill="1C1D21"/>
        </w:rPr>
        <w:t>,</w:t>
      </w:r>
      <w:r w:rsidR="00C35970">
        <w:rPr>
          <w:rStyle w:val="hljs-tag"/>
          <w:rFonts w:ascii="Consolas" w:hAnsi="Consolas"/>
          <w:color w:val="EB3C54"/>
        </w:rPr>
        <w:t>&lt;</w:t>
      </w:r>
      <w:r w:rsidR="00C35970">
        <w:rPr>
          <w:rStyle w:val="hljs-name"/>
          <w:rFonts w:ascii="Consolas" w:hAnsi="Consolas"/>
          <w:color w:val="EB3C54"/>
        </w:rPr>
        <w:t>initrd_size</w:t>
      </w:r>
      <w:r w:rsidR="00C35970">
        <w:rPr>
          <w:rStyle w:val="hljs-tag"/>
          <w:rFonts w:ascii="Consolas" w:hAnsi="Consolas"/>
          <w:color w:val="EB3C54"/>
        </w:rPr>
        <w:t>&gt;</w:t>
      </w:r>
    </w:p>
    <w:p w14:paraId="3A90C275" w14:textId="77777777" w:rsidR="00C35970" w:rsidRDefault="00C35970" w:rsidP="00CF1995"/>
    <w:p w14:paraId="33E39CD5" w14:textId="585D2D6C" w:rsidR="00002C52" w:rsidRDefault="00002C52" w:rsidP="00002C52">
      <w:pPr>
        <w:pStyle w:val="3"/>
      </w:pPr>
      <w:bookmarkStart w:id="29" w:name="_Toc146550577"/>
      <w:r>
        <w:rPr>
          <w:rFonts w:hint="eastAsia"/>
        </w:rPr>
        <w:t>升级下载速度问题</w:t>
      </w:r>
      <w:bookmarkEnd w:id="29"/>
    </w:p>
    <w:p w14:paraId="068C13F4" w14:textId="00FE1065" w:rsidR="00002C52" w:rsidRDefault="00002C52" w:rsidP="00CF1995">
      <w:r>
        <w:rPr>
          <w:rFonts w:hint="eastAsia"/>
        </w:rPr>
        <w:t>目前升级下载采用一应一答的串行方式传输文件，下载时间对于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大约在</w:t>
      </w:r>
      <w:r>
        <w:rPr>
          <w:rFonts w:hint="eastAsia"/>
        </w:rPr>
        <w:t>3</w:t>
      </w:r>
      <w:r>
        <w:t>-4</w:t>
      </w:r>
      <w:r>
        <w:rPr>
          <w:rFonts w:hint="eastAsia"/>
        </w:rPr>
        <w:t>分钟，</w:t>
      </w:r>
      <w:r>
        <w:rPr>
          <w:rFonts w:hint="eastAsia"/>
        </w:rPr>
        <w:t>t</w:t>
      </w:r>
      <w:r>
        <w:t>ypec</w:t>
      </w:r>
      <w:r>
        <w:rPr>
          <w:rFonts w:hint="eastAsia"/>
        </w:rPr>
        <w:t>大约在</w:t>
      </w:r>
      <w:r>
        <w:rPr>
          <w:rFonts w:hint="eastAsia"/>
        </w:rPr>
        <w:t>2</w:t>
      </w:r>
      <w:r>
        <w:rPr>
          <w:rFonts w:hint="eastAsia"/>
        </w:rPr>
        <w:t>分钟。</w:t>
      </w:r>
    </w:p>
    <w:p w14:paraId="616C3834" w14:textId="77777777" w:rsidR="00002C52" w:rsidRDefault="00002C52" w:rsidP="00CF1995"/>
    <w:p w14:paraId="08565EBD" w14:textId="1E1CCAD0" w:rsidR="00002C52" w:rsidRDefault="00002C52" w:rsidP="00CF1995">
      <w:r>
        <w:rPr>
          <w:rFonts w:hint="eastAsia"/>
        </w:rPr>
        <w:t>但如果采用一次发送多个分片，即流水式并发发送分片，通过限制并发度，来进行简单的流控。实际测试是可以大大加快下载速度，目前测试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下载可以在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秒完成，但由于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方面认为方案实现有一定的困难，所以最终未实现。</w:t>
      </w:r>
    </w:p>
    <w:p w14:paraId="70B769EB" w14:textId="754CA7CA" w:rsidR="00002C52" w:rsidRPr="00002C52" w:rsidRDefault="00002C52" w:rsidP="00CF1995"/>
    <w:p w14:paraId="2FE415F7" w14:textId="39D2BCC8" w:rsidR="00002C52" w:rsidRPr="00716636" w:rsidRDefault="00E555EA" w:rsidP="00CF1995">
      <w:pPr>
        <w:rPr>
          <w:color w:val="FF0000"/>
          <w:shd w:val="pct15" w:color="auto" w:fill="FFFFFF"/>
        </w:rPr>
      </w:pPr>
      <w:r w:rsidRPr="00716636">
        <w:rPr>
          <w:rFonts w:hint="eastAsia"/>
          <w:color w:val="FF0000"/>
          <w:shd w:val="pct15" w:color="auto" w:fill="FFFFFF"/>
        </w:rPr>
        <w:t>为了支持流水式并发下载，对</w:t>
      </w:r>
      <w:r w:rsidRPr="00716636">
        <w:rPr>
          <w:rFonts w:hint="eastAsia"/>
          <w:color w:val="FF0000"/>
          <w:shd w:val="pct15" w:color="auto" w:fill="FFFFFF"/>
        </w:rPr>
        <w:t>a</w:t>
      </w:r>
      <w:r w:rsidRPr="00716636">
        <w:rPr>
          <w:color w:val="FF0000"/>
          <w:shd w:val="pct15" w:color="auto" w:fill="FFFFFF"/>
        </w:rPr>
        <w:t>link</w:t>
      </w:r>
      <w:r w:rsidR="005D7AEF" w:rsidRPr="00716636">
        <w:rPr>
          <w:rFonts w:hint="eastAsia"/>
          <w:color w:val="FF0000"/>
          <w:shd w:val="pct15" w:color="auto" w:fill="FFFFFF"/>
        </w:rPr>
        <w:t>的</w:t>
      </w:r>
      <w:r w:rsidR="005D7AEF" w:rsidRPr="00716636">
        <w:rPr>
          <w:rFonts w:hint="eastAsia"/>
          <w:color w:val="FF0000"/>
          <w:shd w:val="pct15" w:color="auto" w:fill="FFFFFF"/>
        </w:rPr>
        <w:t>a</w:t>
      </w:r>
      <w:r w:rsidR="005D7AEF" w:rsidRPr="00716636">
        <w:rPr>
          <w:color w:val="FF0000"/>
          <w:shd w:val="pct15" w:color="auto" w:fill="FFFFFF"/>
        </w:rPr>
        <w:t>8</w:t>
      </w:r>
      <w:r w:rsidR="005D7AEF" w:rsidRPr="00716636">
        <w:rPr>
          <w:rFonts w:hint="eastAsia"/>
          <w:color w:val="FF0000"/>
          <w:shd w:val="pct15" w:color="auto" w:fill="FFFFFF"/>
        </w:rPr>
        <w:t>消息，进行了扩展改造</w:t>
      </w:r>
    </w:p>
    <w:p w14:paraId="12ABD05E" w14:textId="0677B3C7" w:rsidR="005D7AEF" w:rsidRDefault="00784CAF" w:rsidP="00CF1995">
      <w:r>
        <w:rPr>
          <w:rFonts w:hint="eastAsia"/>
        </w:rPr>
        <w:t>请参见：</w:t>
      </w:r>
      <w:r w:rsidRPr="00784CAF">
        <w:rPr>
          <w:rFonts w:hint="eastAsia"/>
        </w:rPr>
        <w:t>tracer</w:t>
      </w:r>
      <w:r w:rsidRPr="00784CAF">
        <w:rPr>
          <w:rFonts w:hint="eastAsia"/>
        </w:rPr>
        <w:t>与</w:t>
      </w:r>
      <w:r w:rsidRPr="00784CAF">
        <w:rPr>
          <w:rFonts w:hint="eastAsia"/>
        </w:rPr>
        <w:t>C2</w:t>
      </w:r>
      <w:r w:rsidRPr="00784CAF">
        <w:rPr>
          <w:rFonts w:hint="eastAsia"/>
        </w:rPr>
        <w:t>和上位机通信协议</w:t>
      </w:r>
      <w:r w:rsidRPr="00784CAF">
        <w:rPr>
          <w:rFonts w:hint="eastAsia"/>
        </w:rPr>
        <w:t>V1.0.12.docx</w:t>
      </w:r>
    </w:p>
    <w:p w14:paraId="4BADBA05" w14:textId="29995098" w:rsidR="00784CAF" w:rsidRPr="00E555EA" w:rsidRDefault="00716636" w:rsidP="00CF19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B5A8F6" wp14:editId="342D3DC4">
            <wp:extent cx="5831840" cy="3279775"/>
            <wp:effectExtent l="0" t="0" r="0" b="0"/>
            <wp:docPr id="1783490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908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CA37" w14:textId="77777777" w:rsidR="00002C52" w:rsidRPr="00E555EA" w:rsidRDefault="00002C52" w:rsidP="00CF1995"/>
    <w:p w14:paraId="5848D8D3" w14:textId="5447AE1B" w:rsidR="0007515E" w:rsidRPr="00E555EA" w:rsidRDefault="0007515E" w:rsidP="0007515E">
      <w:pPr>
        <w:pStyle w:val="1"/>
      </w:pPr>
      <w:bookmarkStart w:id="30" w:name="_Toc146550578"/>
      <w:r w:rsidRPr="00E555EA">
        <w:rPr>
          <w:rFonts w:hint="eastAsia"/>
        </w:rPr>
        <w:t>I</w:t>
      </w:r>
      <w:r w:rsidRPr="00E555EA">
        <w:t>ssues</w:t>
      </w:r>
      <w:r w:rsidRPr="00E555EA">
        <w:rPr>
          <w:rFonts w:hint="eastAsia"/>
        </w:rPr>
        <w:t>解答</w:t>
      </w:r>
      <w:bookmarkEnd w:id="30"/>
    </w:p>
    <w:p w14:paraId="1588ACFD" w14:textId="6233EAD4" w:rsidR="00124CE2" w:rsidRPr="00E555EA" w:rsidRDefault="0029616B" w:rsidP="00124CE2">
      <w:pPr>
        <w:pStyle w:val="2"/>
      </w:pPr>
      <w:bookmarkStart w:id="31" w:name="_Toc146550579"/>
      <w:r w:rsidRPr="00E555EA">
        <w:t>如</w:t>
      </w:r>
      <w:r w:rsidR="00E4742F" w:rsidRPr="00E555EA">
        <w:rPr>
          <w:rFonts w:hint="eastAsia"/>
        </w:rPr>
        <w:t>何</w:t>
      </w:r>
      <w:r w:rsidRPr="00E555EA">
        <w:t>生成</w:t>
      </w:r>
      <w:r w:rsidRPr="00E555EA">
        <w:rPr>
          <w:rFonts w:hint="eastAsia"/>
        </w:rPr>
        <w:t>o</w:t>
      </w:r>
      <w:r w:rsidRPr="00E555EA">
        <w:t>ta</w:t>
      </w:r>
      <w:r w:rsidRPr="00E555EA">
        <w:t>版本</w:t>
      </w:r>
      <w:bookmarkEnd w:id="31"/>
    </w:p>
    <w:p w14:paraId="440A1567" w14:textId="3172E0D8" w:rsidR="0029616B" w:rsidRPr="0029616B" w:rsidRDefault="0029616B" w:rsidP="0029616B">
      <w:r w:rsidRPr="00E555EA">
        <w:t>请参见</w:t>
      </w:r>
      <w:r w:rsidR="00FE10FA" w:rsidRPr="00E555EA">
        <w:t>kernel/sdk_tracer_petalinux20222/ h</w:t>
      </w:r>
      <w:r w:rsidR="00FE10FA" w:rsidRPr="00FE10FA">
        <w:t>ow_to_unpack_ota.txt</w:t>
      </w:r>
    </w:p>
    <w:p w14:paraId="78E17272" w14:textId="160D07DA" w:rsidR="0007515E" w:rsidRDefault="0092154D" w:rsidP="0007515E">
      <w:r>
        <w:rPr>
          <w:noProof/>
        </w:rPr>
        <w:lastRenderedPageBreak/>
        <w:drawing>
          <wp:inline distT="0" distB="0" distL="0" distR="0" wp14:anchorId="0CF306BF" wp14:editId="0C7B6CBC">
            <wp:extent cx="5831840" cy="3454400"/>
            <wp:effectExtent l="0" t="0" r="0" b="0"/>
            <wp:docPr id="376545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454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E190" w14:textId="7E400AFE" w:rsidR="00124CE2" w:rsidRDefault="002453EE" w:rsidP="00124CE2">
      <w:pPr>
        <w:pStyle w:val="2"/>
        <w:rPr>
          <w:rFonts w:ascii="SimSun" w:hAnsi="SimSun"/>
        </w:rPr>
      </w:pPr>
      <w:bookmarkStart w:id="32" w:name="_Toc146550580"/>
      <w:r>
        <w:rPr>
          <w:rFonts w:ascii="SimSun" w:hAnsi="SimSun" w:hint="eastAsia"/>
        </w:rPr>
        <w:t>升级中出现设备心跳发不出来，升级卡住问题</w:t>
      </w:r>
      <w:bookmarkEnd w:id="32"/>
    </w:p>
    <w:p w14:paraId="6B8568CB" w14:textId="7CA34C76" w:rsidR="002453EE" w:rsidRDefault="002453EE" w:rsidP="002453EE">
      <w:r>
        <w:rPr>
          <w:rFonts w:hint="eastAsia"/>
        </w:rPr>
        <w:t>经过分析，是升级文件写</w:t>
      </w:r>
      <w:r>
        <w:t>emmc</w:t>
      </w:r>
      <w:r>
        <w:rPr>
          <w:rFonts w:hint="eastAsia"/>
        </w:rPr>
        <w:t>导致，将升级临时文件放在内存中，并关闭日志记录功能，问题解决。</w:t>
      </w:r>
    </w:p>
    <w:p w14:paraId="209BF938" w14:textId="20A1775A" w:rsidR="002453EE" w:rsidRPr="002453EE" w:rsidRDefault="002453EE" w:rsidP="002453EE">
      <w:r>
        <w:rPr>
          <w:rFonts w:hint="eastAsia"/>
        </w:rPr>
        <w:t>说明周期的文件系统写缓冲，会导致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运行时的消息收发出现暂停问题。</w:t>
      </w:r>
    </w:p>
    <w:p w14:paraId="208BF7DF" w14:textId="77777777" w:rsidR="00124CE2" w:rsidRPr="00364CEA" w:rsidRDefault="00124CE2" w:rsidP="0007515E"/>
    <w:p w14:paraId="17151619" w14:textId="7E3B4E82" w:rsidR="00FC6F61" w:rsidRDefault="00FC6F61" w:rsidP="00FC6F61">
      <w:pPr>
        <w:pStyle w:val="2"/>
      </w:pPr>
      <w:bookmarkStart w:id="33" w:name="_Toc146550581"/>
      <w:r>
        <w:rPr>
          <w:rFonts w:hint="eastAsia"/>
        </w:rPr>
        <w:t>升级后调用</w:t>
      </w:r>
      <w:r>
        <w:rPr>
          <w:rFonts w:hint="eastAsia"/>
        </w:rPr>
        <w:t>r</w:t>
      </w:r>
      <w:r>
        <w:t>eboot</w:t>
      </w:r>
      <w:r>
        <w:rPr>
          <w:rFonts w:hint="eastAsia"/>
        </w:rPr>
        <w:t>重启时内核挂在</w:t>
      </w:r>
      <w:r>
        <w:rPr>
          <w:rFonts w:hint="eastAsia"/>
        </w:rPr>
        <w:t>w</w:t>
      </w:r>
      <w:r>
        <w:t>ifi</w:t>
      </w:r>
      <w:r>
        <w:rPr>
          <w:rFonts w:hint="eastAsia"/>
        </w:rPr>
        <w:t>抓包处，导致无法重启</w:t>
      </w:r>
      <w:bookmarkEnd w:id="33"/>
    </w:p>
    <w:p w14:paraId="5D6F506F" w14:textId="1DCEF3B7" w:rsidR="00FC6F61" w:rsidRDefault="00FC6F61" w:rsidP="00FC6F61">
      <w:r>
        <w:rPr>
          <w:rFonts w:hint="eastAsia"/>
        </w:rPr>
        <w:t>原因：</w:t>
      </w:r>
      <w:r>
        <w:t>remoteId</w:t>
      </w:r>
      <w:r>
        <w:rPr>
          <w:rFonts w:hint="eastAsia"/>
        </w:rPr>
        <w:t>在抓包状态，重启时抓包没有提前停掉。</w:t>
      </w:r>
    </w:p>
    <w:p w14:paraId="6D423FA7" w14:textId="488B1F6F" w:rsidR="00FC6F61" w:rsidRDefault="00FC6F61" w:rsidP="00FC6F61">
      <w:r>
        <w:rPr>
          <w:rFonts w:hint="eastAsia"/>
        </w:rPr>
        <w:t>解决办法：在升级完成重启前，需要给各模块发停止工作的通知，其中重点要保证</w:t>
      </w:r>
      <w:r>
        <w:rPr>
          <w:rFonts w:hint="eastAsia"/>
        </w:rPr>
        <w:t>r</w:t>
      </w:r>
      <w:r>
        <w:t>emoteId</w:t>
      </w:r>
      <w:r>
        <w:rPr>
          <w:rFonts w:hint="eastAsia"/>
        </w:rPr>
        <w:t>退出抓包。</w:t>
      </w:r>
      <w:r w:rsidR="00776312">
        <w:rPr>
          <w:rFonts w:hint="eastAsia"/>
        </w:rPr>
        <w:t>目前先实现一个让</w:t>
      </w:r>
      <w:r w:rsidR="00776312">
        <w:rPr>
          <w:rFonts w:hint="eastAsia"/>
        </w:rPr>
        <w:t>r</w:t>
      </w:r>
      <w:r w:rsidR="00776312">
        <w:t>emoteId</w:t>
      </w:r>
      <w:r w:rsidR="00776312">
        <w:rPr>
          <w:rFonts w:hint="eastAsia"/>
        </w:rPr>
        <w:t>停止工作的接口，保证重启可以不被挂住，至于发重启广播，因为当前模块的消息广播机制还没有，所以暂不实现。</w:t>
      </w:r>
    </w:p>
    <w:p w14:paraId="0923137F" w14:textId="6C0697C8" w:rsidR="00FC6F61" w:rsidRDefault="00776312" w:rsidP="00FC6F61">
      <w:r>
        <w:rPr>
          <w:noProof/>
        </w:rPr>
        <w:lastRenderedPageBreak/>
        <w:drawing>
          <wp:inline distT="0" distB="0" distL="0" distR="0" wp14:anchorId="53F9BA15" wp14:editId="6635EF1C">
            <wp:extent cx="5831840" cy="3254375"/>
            <wp:effectExtent l="0" t="0" r="0" b="3175"/>
            <wp:docPr id="386101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017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D386" w14:textId="77777777" w:rsidR="00FC6F61" w:rsidRPr="0007515E" w:rsidRDefault="00FC6F61" w:rsidP="00FC6F61"/>
    <w:p w14:paraId="5E3F6DBE" w14:textId="77777777" w:rsidR="00966459" w:rsidRPr="0083385F" w:rsidRDefault="00966459" w:rsidP="00966459">
      <w:pPr>
        <w:pStyle w:val="1"/>
        <w:rPr>
          <w:rFonts w:ascii="SimSun" w:hAnsi="SimSun"/>
          <w:lang w:val="en-GB"/>
        </w:rPr>
      </w:pPr>
      <w:bookmarkStart w:id="34" w:name="_Toc146550582"/>
      <w:r w:rsidRPr="0083385F">
        <w:rPr>
          <w:rFonts w:ascii="SimSun" w:hAnsi="SimSun" w:hint="eastAsia"/>
          <w:lang w:val="en-GB"/>
        </w:rPr>
        <w:t>附件</w:t>
      </w:r>
      <w:bookmarkEnd w:id="34"/>
    </w:p>
    <w:p w14:paraId="4261EFC2" w14:textId="6BF87FD4" w:rsidR="009A4754" w:rsidRDefault="0057774F" w:rsidP="0057774F">
      <w:pPr>
        <w:pStyle w:val="2"/>
      </w:pPr>
      <w:bookmarkStart w:id="35" w:name="_Toc146550583"/>
      <w:r>
        <w:rPr>
          <w:rFonts w:hint="eastAsia"/>
        </w:rPr>
        <w:t>雷达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的升级机制分析</w:t>
      </w:r>
      <w:bookmarkEnd w:id="35"/>
    </w:p>
    <w:p w14:paraId="7BFCC74C" w14:textId="4164C0A6" w:rsidR="0057774F" w:rsidRDefault="00000000" w:rsidP="0057774F">
      <w:hyperlink r:id="rId20" w:history="1">
        <w:r w:rsidR="0057774F">
          <w:rPr>
            <w:rStyle w:val="a6"/>
          </w:rPr>
          <w:t>Merge branch 'user/chenyili_ota' into 'feature/embed' (697fb010) · Commits · acur / acur101_ps_linux · GitLab (autel.com)</w:t>
        </w:r>
      </w:hyperlink>
    </w:p>
    <w:p w14:paraId="4466590A" w14:textId="77777777" w:rsidR="0057774F" w:rsidRDefault="0057774F" w:rsidP="0057774F"/>
    <w:p w14:paraId="390CC71E" w14:textId="26C216CA" w:rsidR="0057774F" w:rsidRDefault="00000000" w:rsidP="0057774F">
      <w:hyperlink r:id="rId21" w:anchor="cf1e95fef4b0dcae7dd878ec8d7aed73e4a2dffc" w:history="1">
        <w:r w:rsidR="0091482A">
          <w:rPr>
            <w:rStyle w:val="af7"/>
            <w:rFonts w:ascii="Segoe UI" w:hAnsi="Segoe UI" w:cs="Segoe UI"/>
            <w:color w:val="303030"/>
            <w:szCs w:val="21"/>
            <w:shd w:val="clear" w:color="auto" w:fill="FAFAFA"/>
          </w:rPr>
          <w:t>app/src/srv/alink/command/upgrade/alink_upgrade.c</w:t>
        </w:r>
      </w:hyperlink>
    </w:p>
    <w:p w14:paraId="3F1C7FD9" w14:textId="0A495B06" w:rsidR="0091482A" w:rsidRDefault="00000000" w:rsidP="0057774F">
      <w:hyperlink r:id="rId22" w:anchor="8af593606dbbcc4b6ece0754c4929c37f71d44b2" w:history="1">
        <w:r w:rsidR="002B35D6">
          <w:rPr>
            <w:rStyle w:val="af7"/>
            <w:rFonts w:ascii="Segoe UI" w:hAnsi="Segoe UI" w:cs="Segoe UI"/>
            <w:color w:val="303030"/>
            <w:szCs w:val="21"/>
            <w:shd w:val="clear" w:color="auto" w:fill="FAFAFA"/>
          </w:rPr>
          <w:t>app/src/srv/alink/command/upgrade/firmware.c </w:t>
        </w:r>
      </w:hyperlink>
    </w:p>
    <w:p w14:paraId="00D57B4D" w14:textId="77777777" w:rsidR="002B35D6" w:rsidRDefault="002B35D6" w:rsidP="0057774F"/>
    <w:p w14:paraId="0C64A696" w14:textId="77777777" w:rsidR="00755C20" w:rsidRDefault="00755C20" w:rsidP="0057774F"/>
    <w:p w14:paraId="163288A0" w14:textId="698BAC99" w:rsidR="00755C20" w:rsidRDefault="00755C20" w:rsidP="00755C20">
      <w:pPr>
        <w:pStyle w:val="2"/>
      </w:pPr>
      <w:bookmarkStart w:id="36" w:name="_Toc146550584"/>
      <w:r>
        <w:rPr>
          <w:rFonts w:hint="eastAsia"/>
        </w:rPr>
        <w:t>u</w:t>
      </w:r>
      <w:r>
        <w:t>boot</w:t>
      </w:r>
      <w:r>
        <w:rPr>
          <w:rFonts w:hint="eastAsia"/>
        </w:rPr>
        <w:t>运行脚本</w:t>
      </w:r>
      <w:bookmarkEnd w:id="36"/>
    </w:p>
    <w:p w14:paraId="417ABA33" w14:textId="77777777" w:rsidR="00755C20" w:rsidRDefault="00755C20" w:rsidP="00755C20">
      <w:pPr>
        <w:pStyle w:val="af9"/>
        <w:shd w:val="clear" w:color="auto" w:fill="F8F8F8"/>
        <w:spacing w:before="120" w:beforeAutospacing="0" w:after="120" w:afterAutospacing="0" w:line="480" w:lineRule="atLeast"/>
        <w:rPr>
          <w:rFonts w:ascii="Open Sans" w:hAnsi="Open Sans" w:cs="Open Sans"/>
          <w:color w:val="373737"/>
          <w:sz w:val="21"/>
          <w:szCs w:val="21"/>
        </w:rPr>
      </w:pPr>
      <w:r>
        <w:rPr>
          <w:rFonts w:ascii="Open Sans" w:hAnsi="Open Sans" w:cs="Open Sans"/>
          <w:color w:val="373737"/>
          <w:sz w:val="21"/>
          <w:szCs w:val="21"/>
        </w:rPr>
        <w:t>1</w:t>
      </w:r>
      <w:r>
        <w:rPr>
          <w:rFonts w:ascii="Open Sans" w:hAnsi="Open Sans" w:cs="Open Sans"/>
          <w:color w:val="373737"/>
          <w:sz w:val="21"/>
          <w:szCs w:val="21"/>
        </w:rPr>
        <w:t>，</w:t>
      </w:r>
      <w:r>
        <w:rPr>
          <w:rFonts w:ascii="Open Sans" w:hAnsi="Open Sans" w:cs="Open Sans"/>
          <w:color w:val="373737"/>
          <w:sz w:val="21"/>
          <w:szCs w:val="21"/>
        </w:rPr>
        <w:t xml:space="preserve"> </w:t>
      </w:r>
      <w:r>
        <w:rPr>
          <w:rFonts w:ascii="Open Sans" w:hAnsi="Open Sans" w:cs="Open Sans"/>
          <w:color w:val="373737"/>
          <w:sz w:val="21"/>
          <w:szCs w:val="21"/>
        </w:rPr>
        <w:t>在</w:t>
      </w:r>
      <w:r>
        <w:rPr>
          <w:rFonts w:ascii="Open Sans" w:hAnsi="Open Sans" w:cs="Open Sans"/>
          <w:color w:val="373737"/>
          <w:sz w:val="21"/>
          <w:szCs w:val="21"/>
        </w:rPr>
        <w:t>uboot</w:t>
      </w:r>
      <w:r>
        <w:rPr>
          <w:rFonts w:ascii="Open Sans" w:hAnsi="Open Sans" w:cs="Open Sans"/>
          <w:color w:val="373737"/>
          <w:sz w:val="21"/>
          <w:szCs w:val="21"/>
        </w:rPr>
        <w:t>记录命令的运行时间，可以打开</w:t>
      </w:r>
      <w:r>
        <w:rPr>
          <w:rFonts w:ascii="Open Sans" w:hAnsi="Open Sans" w:cs="Open Sans"/>
          <w:color w:val="373737"/>
          <w:sz w:val="21"/>
          <w:szCs w:val="21"/>
        </w:rPr>
        <w:t>CONFIG_CMD_TIME</w:t>
      </w:r>
      <w:r>
        <w:rPr>
          <w:rFonts w:ascii="Open Sans" w:hAnsi="Open Sans" w:cs="Open Sans"/>
          <w:color w:val="373737"/>
          <w:sz w:val="21"/>
          <w:szCs w:val="21"/>
        </w:rPr>
        <w:t>。</w:t>
      </w:r>
    </w:p>
    <w:p w14:paraId="1C461610" w14:textId="77777777" w:rsidR="00755C20" w:rsidRDefault="00755C20" w:rsidP="00755C20">
      <w:pPr>
        <w:pStyle w:val="af9"/>
        <w:shd w:val="clear" w:color="auto" w:fill="F8F8F8"/>
        <w:spacing w:before="120" w:beforeAutospacing="0" w:after="120" w:afterAutospacing="0" w:line="480" w:lineRule="atLeast"/>
        <w:rPr>
          <w:rFonts w:ascii="Open Sans" w:hAnsi="Open Sans" w:cs="Open Sans"/>
          <w:color w:val="373737"/>
          <w:sz w:val="21"/>
          <w:szCs w:val="21"/>
        </w:rPr>
      </w:pPr>
      <w:r>
        <w:rPr>
          <w:rFonts w:ascii="Open Sans" w:hAnsi="Open Sans" w:cs="Open Sans"/>
          <w:color w:val="373737"/>
          <w:sz w:val="21"/>
          <w:szCs w:val="21"/>
        </w:rPr>
        <w:lastRenderedPageBreak/>
        <w:t>2</w:t>
      </w:r>
      <w:r>
        <w:rPr>
          <w:rFonts w:ascii="Open Sans" w:hAnsi="Open Sans" w:cs="Open Sans"/>
          <w:color w:val="373737"/>
          <w:sz w:val="21"/>
          <w:szCs w:val="21"/>
        </w:rPr>
        <w:t>，</w:t>
      </w:r>
      <w:r>
        <w:rPr>
          <w:rFonts w:ascii="Open Sans" w:hAnsi="Open Sans" w:cs="Open Sans"/>
          <w:color w:val="373737"/>
          <w:sz w:val="21"/>
          <w:szCs w:val="21"/>
        </w:rPr>
        <w:t xml:space="preserve"> autoscr</w:t>
      </w:r>
      <w:r>
        <w:rPr>
          <w:rFonts w:ascii="Open Sans" w:hAnsi="Open Sans" w:cs="Open Sans"/>
          <w:color w:val="373737"/>
          <w:sz w:val="21"/>
          <w:szCs w:val="21"/>
        </w:rPr>
        <w:t>已经改变成了</w:t>
      </w:r>
      <w:r>
        <w:rPr>
          <w:rFonts w:ascii="Open Sans" w:hAnsi="Open Sans" w:cs="Open Sans"/>
          <w:color w:val="373737"/>
          <w:sz w:val="21"/>
          <w:szCs w:val="21"/>
        </w:rPr>
        <w:t>source</w:t>
      </w:r>
      <w:r>
        <w:rPr>
          <w:rFonts w:ascii="Open Sans" w:hAnsi="Open Sans" w:cs="Open Sans"/>
          <w:color w:val="373737"/>
          <w:sz w:val="21"/>
          <w:szCs w:val="21"/>
        </w:rPr>
        <w:t>命令，可以打开</w:t>
      </w:r>
      <w:r>
        <w:rPr>
          <w:rFonts w:ascii="Open Sans" w:hAnsi="Open Sans" w:cs="Open Sans"/>
          <w:color w:val="373737"/>
          <w:sz w:val="21"/>
          <w:szCs w:val="21"/>
        </w:rPr>
        <w:t>CONFIG_SOURCE</w:t>
      </w:r>
      <w:r>
        <w:rPr>
          <w:rFonts w:ascii="Open Sans" w:hAnsi="Open Sans" w:cs="Open Sans"/>
          <w:color w:val="373737"/>
          <w:sz w:val="21"/>
          <w:szCs w:val="21"/>
        </w:rPr>
        <w:t>，</w:t>
      </w:r>
      <w:r>
        <w:rPr>
          <w:rFonts w:ascii="Open Sans" w:hAnsi="Open Sans" w:cs="Open Sans"/>
          <w:color w:val="373737"/>
          <w:sz w:val="21"/>
          <w:szCs w:val="21"/>
        </w:rPr>
        <w:t>source</w:t>
      </w:r>
      <w:r>
        <w:rPr>
          <w:rFonts w:ascii="Open Sans" w:hAnsi="Open Sans" w:cs="Open Sans"/>
          <w:color w:val="373737"/>
          <w:sz w:val="21"/>
          <w:szCs w:val="21"/>
        </w:rPr>
        <w:t>可以执行内存中脚本，该脚本是由</w:t>
      </w:r>
      <w:r>
        <w:rPr>
          <w:rFonts w:ascii="Open Sans" w:hAnsi="Open Sans" w:cs="Open Sans"/>
          <w:color w:val="373737"/>
          <w:sz w:val="21"/>
          <w:szCs w:val="21"/>
        </w:rPr>
        <w:t>mkimage</w:t>
      </w:r>
      <w:r>
        <w:rPr>
          <w:rFonts w:ascii="Open Sans" w:hAnsi="Open Sans" w:cs="Open Sans"/>
          <w:color w:val="373737"/>
          <w:sz w:val="21"/>
          <w:szCs w:val="21"/>
        </w:rPr>
        <w:t>生成的。</w:t>
      </w:r>
    </w:p>
    <w:p w14:paraId="47C92DFE" w14:textId="77777777" w:rsidR="00755C20" w:rsidRDefault="00755C20" w:rsidP="00755C20">
      <w:pPr>
        <w:pStyle w:val="af9"/>
        <w:shd w:val="clear" w:color="auto" w:fill="F8F8F8"/>
        <w:spacing w:before="120" w:beforeAutospacing="0" w:after="120" w:afterAutospacing="0" w:line="480" w:lineRule="atLeast"/>
        <w:rPr>
          <w:rFonts w:ascii="Open Sans" w:hAnsi="Open Sans" w:cs="Open Sans"/>
          <w:color w:val="373737"/>
          <w:sz w:val="21"/>
          <w:szCs w:val="21"/>
        </w:rPr>
      </w:pPr>
      <w:r>
        <w:rPr>
          <w:rFonts w:ascii="Open Sans" w:hAnsi="Open Sans" w:cs="Open Sans"/>
          <w:color w:val="373737"/>
          <w:sz w:val="21"/>
          <w:szCs w:val="21"/>
        </w:rPr>
        <w:t>#!/bin/sh</w:t>
      </w:r>
      <w:r>
        <w:rPr>
          <w:rFonts w:ascii="Open Sans" w:hAnsi="Open Sans" w:cs="Open Sans"/>
          <w:color w:val="373737"/>
          <w:sz w:val="21"/>
          <w:szCs w:val="21"/>
        </w:rPr>
        <w:br/>
        <w:t>file=$1</w:t>
      </w:r>
      <w:r>
        <w:rPr>
          <w:rFonts w:ascii="Open Sans" w:hAnsi="Open Sans" w:cs="Open Sans"/>
          <w:color w:val="373737"/>
          <w:sz w:val="21"/>
          <w:szCs w:val="21"/>
        </w:rPr>
        <w:br/>
        <w:t>result=$2</w:t>
      </w:r>
      <w:r>
        <w:rPr>
          <w:rFonts w:ascii="Open Sans" w:hAnsi="Open Sans" w:cs="Open Sans"/>
          <w:color w:val="373737"/>
          <w:sz w:val="21"/>
          <w:szCs w:val="21"/>
        </w:rPr>
        <w:br/>
        <w:t>if [ $# -lt 1 ]</w:t>
      </w:r>
      <w:r>
        <w:rPr>
          <w:rFonts w:ascii="Open Sans" w:hAnsi="Open Sans" w:cs="Open Sans"/>
          <w:color w:val="373737"/>
          <w:sz w:val="21"/>
          <w:szCs w:val="21"/>
        </w:rPr>
        <w:br/>
        <w:t>then</w:t>
      </w:r>
      <w:r>
        <w:rPr>
          <w:rFonts w:ascii="Open Sans" w:hAnsi="Open Sans" w:cs="Open Sans"/>
          <w:color w:val="373737"/>
          <w:sz w:val="21"/>
          <w:szCs w:val="21"/>
        </w:rPr>
        <w:br/>
        <w:t>        echo "$0 file_name result_file_name"                                                                                                                                                               </w:t>
      </w:r>
      <w:r>
        <w:rPr>
          <w:rFonts w:ascii="Open Sans" w:hAnsi="Open Sans" w:cs="Open Sans"/>
          <w:color w:val="373737"/>
          <w:sz w:val="21"/>
          <w:szCs w:val="21"/>
        </w:rPr>
        <w:br/>
        <w:t>fi</w:t>
      </w:r>
      <w:r>
        <w:rPr>
          <w:rFonts w:ascii="Open Sans" w:hAnsi="Open Sans" w:cs="Open Sans"/>
          <w:color w:val="373737"/>
          <w:sz w:val="21"/>
          <w:szCs w:val="21"/>
        </w:rPr>
        <w:br/>
        <w:t>mkimage -A arm -O linux -T script -C none -n "uboot-nor script" -d $file $result</w:t>
      </w:r>
    </w:p>
    <w:p w14:paraId="0BF63C5F" w14:textId="77777777" w:rsidR="00755C20" w:rsidRDefault="00755C20" w:rsidP="00755C20">
      <w:pPr>
        <w:pStyle w:val="af9"/>
        <w:shd w:val="clear" w:color="auto" w:fill="F8F8F8"/>
        <w:spacing w:before="120" w:beforeAutospacing="0" w:after="120" w:afterAutospacing="0" w:line="480" w:lineRule="atLeast"/>
        <w:rPr>
          <w:rFonts w:ascii="Open Sans" w:hAnsi="Open Sans" w:cs="Open Sans"/>
          <w:color w:val="373737"/>
          <w:sz w:val="21"/>
          <w:szCs w:val="21"/>
        </w:rPr>
      </w:pPr>
      <w:r>
        <w:rPr>
          <w:rFonts w:ascii="Open Sans" w:hAnsi="Open Sans" w:cs="Open Sans"/>
          <w:color w:val="373737"/>
          <w:sz w:val="21"/>
          <w:szCs w:val="21"/>
        </w:rPr>
        <w:t>3</w:t>
      </w:r>
      <w:r>
        <w:rPr>
          <w:rFonts w:ascii="Open Sans" w:hAnsi="Open Sans" w:cs="Open Sans"/>
          <w:color w:val="373737"/>
          <w:sz w:val="21"/>
          <w:szCs w:val="21"/>
        </w:rPr>
        <w:t>，</w:t>
      </w:r>
      <w:r>
        <w:rPr>
          <w:rFonts w:ascii="Open Sans" w:hAnsi="Open Sans" w:cs="Open Sans"/>
          <w:color w:val="373737"/>
          <w:sz w:val="21"/>
          <w:szCs w:val="21"/>
        </w:rPr>
        <w:t>mkimage</w:t>
      </w:r>
      <w:r>
        <w:rPr>
          <w:rFonts w:ascii="Open Sans" w:hAnsi="Open Sans" w:cs="Open Sans"/>
          <w:color w:val="373737"/>
          <w:sz w:val="21"/>
          <w:szCs w:val="21"/>
        </w:rPr>
        <w:t>在</w:t>
      </w:r>
      <w:r>
        <w:rPr>
          <w:rFonts w:ascii="Open Sans" w:hAnsi="Open Sans" w:cs="Open Sans"/>
          <w:color w:val="373737"/>
          <w:sz w:val="21"/>
          <w:szCs w:val="21"/>
        </w:rPr>
        <w:t>Host</w:t>
      </w:r>
      <w:r>
        <w:rPr>
          <w:rFonts w:ascii="Open Sans" w:hAnsi="Open Sans" w:cs="Open Sans"/>
          <w:color w:val="373737"/>
          <w:sz w:val="21"/>
          <w:szCs w:val="21"/>
        </w:rPr>
        <w:t>端的安装：</w:t>
      </w:r>
    </w:p>
    <w:p w14:paraId="0076CCDA" w14:textId="77777777" w:rsidR="00755C20" w:rsidRDefault="00755C20" w:rsidP="00755C20">
      <w:pPr>
        <w:pStyle w:val="af9"/>
        <w:shd w:val="clear" w:color="auto" w:fill="F8F8F8"/>
        <w:spacing w:before="120" w:beforeAutospacing="0" w:after="120" w:afterAutospacing="0" w:line="480" w:lineRule="atLeast"/>
        <w:rPr>
          <w:rFonts w:ascii="Open Sans" w:hAnsi="Open Sans" w:cs="Open Sans"/>
          <w:color w:val="373737"/>
          <w:sz w:val="21"/>
          <w:szCs w:val="21"/>
        </w:rPr>
      </w:pPr>
      <w:r>
        <w:rPr>
          <w:rFonts w:ascii="Open Sans" w:hAnsi="Open Sans" w:cs="Open Sans"/>
          <w:color w:val="373737"/>
          <w:sz w:val="21"/>
          <w:szCs w:val="21"/>
        </w:rPr>
        <w:t>sudo apt-get install u-boot-tools</w:t>
      </w:r>
    </w:p>
    <w:p w14:paraId="689D6D7B" w14:textId="77777777" w:rsidR="00755C20" w:rsidRDefault="00755C20" w:rsidP="00755C20">
      <w:pPr>
        <w:pStyle w:val="af9"/>
        <w:shd w:val="clear" w:color="auto" w:fill="F8F8F8"/>
        <w:spacing w:before="120" w:beforeAutospacing="0" w:after="120" w:afterAutospacing="0" w:line="480" w:lineRule="atLeast"/>
        <w:rPr>
          <w:rFonts w:ascii="Open Sans" w:hAnsi="Open Sans" w:cs="Open Sans"/>
          <w:color w:val="373737"/>
          <w:sz w:val="21"/>
          <w:szCs w:val="21"/>
        </w:rPr>
      </w:pPr>
      <w:r>
        <w:rPr>
          <w:rFonts w:ascii="Open Sans" w:hAnsi="Open Sans" w:cs="Open Sans"/>
          <w:color w:val="373737"/>
          <w:sz w:val="21"/>
          <w:szCs w:val="21"/>
        </w:rPr>
        <w:t>4</w:t>
      </w:r>
      <w:r>
        <w:rPr>
          <w:rFonts w:ascii="Open Sans" w:hAnsi="Open Sans" w:cs="Open Sans"/>
          <w:color w:val="373737"/>
          <w:sz w:val="21"/>
          <w:szCs w:val="21"/>
        </w:rPr>
        <w:t>，</w:t>
      </w:r>
      <w:r>
        <w:rPr>
          <w:rFonts w:ascii="Open Sans" w:hAnsi="Open Sans" w:cs="Open Sans"/>
          <w:color w:val="373737"/>
          <w:sz w:val="21"/>
          <w:szCs w:val="21"/>
        </w:rPr>
        <w:t xml:space="preserve"> </w:t>
      </w:r>
      <w:r>
        <w:rPr>
          <w:rFonts w:ascii="Open Sans" w:hAnsi="Open Sans" w:cs="Open Sans"/>
          <w:color w:val="373737"/>
          <w:sz w:val="21"/>
          <w:szCs w:val="21"/>
        </w:rPr>
        <w:t>可以生成一个</w:t>
      </w:r>
      <w:r>
        <w:rPr>
          <w:rFonts w:ascii="Open Sans" w:hAnsi="Open Sans" w:cs="Open Sans"/>
          <w:color w:val="373737"/>
          <w:sz w:val="21"/>
          <w:szCs w:val="21"/>
        </w:rPr>
        <w:t>txt</w:t>
      </w:r>
      <w:r>
        <w:rPr>
          <w:rFonts w:ascii="Open Sans" w:hAnsi="Open Sans" w:cs="Open Sans"/>
          <w:color w:val="373737"/>
          <w:sz w:val="21"/>
          <w:szCs w:val="21"/>
        </w:rPr>
        <w:t>文件记录要执行的脚本内容，由于是</w:t>
      </w:r>
      <w:r>
        <w:rPr>
          <w:rFonts w:ascii="Open Sans" w:hAnsi="Open Sans" w:cs="Open Sans"/>
          <w:color w:val="373737"/>
          <w:sz w:val="21"/>
          <w:szCs w:val="21"/>
        </w:rPr>
        <w:t>txt</w:t>
      </w:r>
      <w:r>
        <w:rPr>
          <w:rFonts w:ascii="Open Sans" w:hAnsi="Open Sans" w:cs="Open Sans"/>
          <w:color w:val="373737"/>
          <w:sz w:val="21"/>
          <w:szCs w:val="21"/>
        </w:rPr>
        <w:t>文件所以没有</w:t>
      </w:r>
      <w:r>
        <w:rPr>
          <w:rFonts w:ascii="Open Sans" w:hAnsi="Open Sans" w:cs="Open Sans"/>
          <w:color w:val="373737"/>
          <w:sz w:val="21"/>
          <w:szCs w:val="21"/>
        </w:rPr>
        <w:t>for</w:t>
      </w:r>
      <w:r>
        <w:rPr>
          <w:rFonts w:ascii="Open Sans" w:hAnsi="Open Sans" w:cs="Open Sans"/>
          <w:color w:val="373737"/>
          <w:sz w:val="21"/>
          <w:szCs w:val="21"/>
        </w:rPr>
        <w:t>循环，如果要这样做的话，可以由外部的脚本帮你生成多少遍的循环内容，自己就不用麻烦做循环的考虑了。</w:t>
      </w:r>
    </w:p>
    <w:p w14:paraId="7A7E00EA" w14:textId="77777777" w:rsidR="00755C20" w:rsidRDefault="00755C20" w:rsidP="00755C20">
      <w:pPr>
        <w:pStyle w:val="af9"/>
        <w:shd w:val="clear" w:color="auto" w:fill="F8F8F8"/>
        <w:spacing w:before="120" w:beforeAutospacing="0" w:after="120" w:afterAutospacing="0" w:line="480" w:lineRule="atLeast"/>
        <w:rPr>
          <w:rFonts w:ascii="Open Sans" w:hAnsi="Open Sans" w:cs="Open Sans"/>
          <w:color w:val="373737"/>
          <w:sz w:val="21"/>
          <w:szCs w:val="21"/>
        </w:rPr>
      </w:pPr>
      <w:r>
        <w:rPr>
          <w:rFonts w:ascii="Open Sans" w:hAnsi="Open Sans" w:cs="Open Sans"/>
          <w:color w:val="373737"/>
          <w:sz w:val="21"/>
          <w:szCs w:val="21"/>
        </w:rPr>
        <w:t>5</w:t>
      </w:r>
      <w:r>
        <w:rPr>
          <w:rFonts w:ascii="Open Sans" w:hAnsi="Open Sans" w:cs="Open Sans"/>
          <w:color w:val="373737"/>
          <w:sz w:val="21"/>
          <w:szCs w:val="21"/>
        </w:rPr>
        <w:t>，对</w:t>
      </w:r>
      <w:r>
        <w:rPr>
          <w:rFonts w:ascii="Open Sans" w:hAnsi="Open Sans" w:cs="Open Sans"/>
          <w:color w:val="373737"/>
          <w:sz w:val="21"/>
          <w:szCs w:val="21"/>
        </w:rPr>
        <w:t>uboot</w:t>
      </w:r>
      <w:r>
        <w:rPr>
          <w:rFonts w:ascii="Open Sans" w:hAnsi="Open Sans" w:cs="Open Sans"/>
          <w:color w:val="373737"/>
          <w:sz w:val="21"/>
          <w:szCs w:val="21"/>
        </w:rPr>
        <w:t>添加了</w:t>
      </w:r>
      <w:r>
        <w:rPr>
          <w:rFonts w:ascii="Open Sans" w:hAnsi="Open Sans" w:cs="Open Sans"/>
          <w:color w:val="373737"/>
          <w:sz w:val="21"/>
          <w:szCs w:val="21"/>
        </w:rPr>
        <w:t>ext4</w:t>
      </w:r>
      <w:r>
        <w:rPr>
          <w:rFonts w:ascii="Open Sans" w:hAnsi="Open Sans" w:cs="Open Sans"/>
          <w:color w:val="373737"/>
          <w:sz w:val="21"/>
          <w:szCs w:val="21"/>
        </w:rPr>
        <w:t>支持的话，可以由以下命令加载</w:t>
      </w:r>
      <w:r>
        <w:rPr>
          <w:rFonts w:ascii="Open Sans" w:hAnsi="Open Sans" w:cs="Open Sans"/>
          <w:color w:val="373737"/>
          <w:sz w:val="21"/>
          <w:szCs w:val="21"/>
        </w:rPr>
        <w:t>mkimage</w:t>
      </w:r>
      <w:r>
        <w:rPr>
          <w:rFonts w:ascii="Open Sans" w:hAnsi="Open Sans" w:cs="Open Sans"/>
          <w:color w:val="373737"/>
          <w:sz w:val="21"/>
          <w:szCs w:val="21"/>
        </w:rPr>
        <w:t>生成的内容到内存中去。</w:t>
      </w:r>
    </w:p>
    <w:p w14:paraId="4EF618A1" w14:textId="77777777" w:rsidR="00755C20" w:rsidRDefault="00755C20" w:rsidP="00755C20">
      <w:pPr>
        <w:pStyle w:val="af9"/>
        <w:shd w:val="clear" w:color="auto" w:fill="F8F8F8"/>
        <w:spacing w:before="120" w:beforeAutospacing="0" w:after="120" w:afterAutospacing="0" w:line="480" w:lineRule="atLeast"/>
        <w:rPr>
          <w:rFonts w:ascii="Open Sans" w:hAnsi="Open Sans" w:cs="Open Sans"/>
          <w:color w:val="373737"/>
          <w:sz w:val="21"/>
          <w:szCs w:val="21"/>
        </w:rPr>
      </w:pPr>
      <w:r>
        <w:rPr>
          <w:rFonts w:ascii="Open Sans" w:hAnsi="Open Sans" w:cs="Open Sans"/>
          <w:color w:val="373737"/>
          <w:sz w:val="21"/>
          <w:szCs w:val="21"/>
        </w:rPr>
        <w:t>ext4load mmc 0:5 0x00001000 xxx.img</w:t>
      </w:r>
    </w:p>
    <w:p w14:paraId="521BA9A3" w14:textId="77777777" w:rsidR="00755C20" w:rsidRDefault="00755C20" w:rsidP="00755C20">
      <w:pPr>
        <w:pStyle w:val="af9"/>
        <w:shd w:val="clear" w:color="auto" w:fill="F8F8F8"/>
        <w:spacing w:before="120" w:beforeAutospacing="0" w:after="120" w:afterAutospacing="0" w:line="480" w:lineRule="atLeast"/>
        <w:rPr>
          <w:rFonts w:ascii="Open Sans" w:hAnsi="Open Sans" w:cs="Open Sans"/>
          <w:color w:val="373737"/>
          <w:sz w:val="21"/>
          <w:szCs w:val="21"/>
        </w:rPr>
      </w:pPr>
      <w:r>
        <w:rPr>
          <w:rFonts w:ascii="Open Sans" w:hAnsi="Open Sans" w:cs="Open Sans"/>
          <w:color w:val="373737"/>
          <w:sz w:val="21"/>
          <w:szCs w:val="21"/>
        </w:rPr>
        <w:t>6</w:t>
      </w:r>
      <w:r>
        <w:rPr>
          <w:rFonts w:ascii="Open Sans" w:hAnsi="Open Sans" w:cs="Open Sans"/>
          <w:color w:val="373737"/>
          <w:sz w:val="21"/>
          <w:szCs w:val="21"/>
        </w:rPr>
        <w:t>，调用</w:t>
      </w:r>
      <w:r>
        <w:rPr>
          <w:rFonts w:ascii="Open Sans" w:hAnsi="Open Sans" w:cs="Open Sans"/>
          <w:color w:val="373737"/>
          <w:sz w:val="21"/>
          <w:szCs w:val="21"/>
        </w:rPr>
        <w:t>source</w:t>
      </w:r>
    </w:p>
    <w:p w14:paraId="0A47A131" w14:textId="77777777" w:rsidR="00755C20" w:rsidRDefault="00755C20" w:rsidP="00755C20">
      <w:pPr>
        <w:pStyle w:val="af9"/>
        <w:shd w:val="clear" w:color="auto" w:fill="F8F8F8"/>
        <w:spacing w:before="120" w:beforeAutospacing="0" w:after="120" w:afterAutospacing="0" w:line="480" w:lineRule="atLeast"/>
        <w:rPr>
          <w:rFonts w:ascii="Open Sans" w:hAnsi="Open Sans" w:cs="Open Sans"/>
          <w:color w:val="373737"/>
          <w:sz w:val="21"/>
          <w:szCs w:val="21"/>
        </w:rPr>
      </w:pPr>
      <w:r>
        <w:rPr>
          <w:rFonts w:ascii="Open Sans" w:hAnsi="Open Sans" w:cs="Open Sans"/>
          <w:color w:val="373737"/>
          <w:sz w:val="21"/>
          <w:szCs w:val="21"/>
        </w:rPr>
        <w:t>source 0x00001000</w:t>
      </w:r>
    </w:p>
    <w:p w14:paraId="7E2CFD64" w14:textId="77777777" w:rsidR="00755C20" w:rsidRDefault="00755C20" w:rsidP="00755C20"/>
    <w:p w14:paraId="29C5F55E" w14:textId="77777777" w:rsidR="004A0E45" w:rsidRPr="004A0E45" w:rsidRDefault="004A0E45" w:rsidP="004A0E45">
      <w:pPr>
        <w:pStyle w:val="2"/>
      </w:pPr>
      <w:bookmarkStart w:id="37" w:name="_Toc146550585"/>
      <w:r w:rsidRPr="004A0E45">
        <w:t xml:space="preserve">uboot FIT </w:t>
      </w:r>
      <w:r w:rsidRPr="004A0E45">
        <w:t>工具</w:t>
      </w:r>
      <w:bookmarkEnd w:id="37"/>
    </w:p>
    <w:p w14:paraId="2A62F290" w14:textId="5B7A9E21" w:rsidR="004A0E45" w:rsidRPr="004A0E45" w:rsidRDefault="004A0E45" w:rsidP="004A0E45">
      <w:pPr>
        <w:widowControl/>
        <w:shd w:val="clear" w:color="auto" w:fill="F7F7F8"/>
        <w:spacing w:line="240" w:lineRule="auto"/>
        <w:jc w:val="left"/>
        <w:rPr>
          <w:rFonts w:ascii="Open Sans" w:hAnsi="Open Sans" w:cs="Open Sans"/>
          <w:color w:val="374151"/>
          <w:kern w:val="0"/>
          <w:sz w:val="24"/>
        </w:rPr>
      </w:pPr>
    </w:p>
    <w:p w14:paraId="310048DE" w14:textId="77777777" w:rsidR="004A0E45" w:rsidRPr="004A0E45" w:rsidRDefault="004A0E45" w:rsidP="004A0E45">
      <w:pPr>
        <w:widowControl/>
        <w:shd w:val="clear" w:color="auto" w:fill="F7F7F8"/>
        <w:spacing w:line="240" w:lineRule="auto"/>
        <w:jc w:val="left"/>
        <w:rPr>
          <w:rFonts w:ascii="Open Sans" w:hAnsi="Open Sans" w:cs="Open Sans"/>
          <w:color w:val="374151"/>
          <w:kern w:val="0"/>
          <w:sz w:val="24"/>
        </w:rPr>
      </w:pPr>
      <w:r w:rsidRPr="004A0E45">
        <w:rPr>
          <w:rFonts w:ascii="Open Sans" w:hAnsi="Open Sans" w:cs="Open Sans"/>
          <w:color w:val="374151"/>
          <w:kern w:val="0"/>
          <w:sz w:val="24"/>
        </w:rPr>
        <w:lastRenderedPageBreak/>
        <w:t>在</w:t>
      </w:r>
      <w:r w:rsidRPr="004A0E45">
        <w:rPr>
          <w:rFonts w:ascii="Open Sans" w:hAnsi="Open Sans" w:cs="Open Sans"/>
          <w:color w:val="374151"/>
          <w:kern w:val="0"/>
          <w:sz w:val="24"/>
        </w:rPr>
        <w:t>U-Boot</w:t>
      </w:r>
      <w:r w:rsidRPr="004A0E45">
        <w:rPr>
          <w:rFonts w:ascii="Open Sans" w:hAnsi="Open Sans" w:cs="Open Sans"/>
          <w:color w:val="374151"/>
          <w:kern w:val="0"/>
          <w:sz w:val="24"/>
        </w:rPr>
        <w:t>中，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（</w:t>
      </w:r>
      <w:r w:rsidRPr="004A0E45">
        <w:rPr>
          <w:rFonts w:ascii="Open Sans" w:hAnsi="Open Sans" w:cs="Open Sans"/>
          <w:color w:val="374151"/>
          <w:kern w:val="0"/>
          <w:sz w:val="24"/>
        </w:rPr>
        <w:t>Flattened Image Tree</w:t>
      </w:r>
      <w:r w:rsidRPr="004A0E45">
        <w:rPr>
          <w:rFonts w:ascii="Open Sans" w:hAnsi="Open Sans" w:cs="Open Sans"/>
          <w:color w:val="374151"/>
          <w:kern w:val="0"/>
          <w:sz w:val="24"/>
        </w:rPr>
        <w:t>）工具是用于处理和生成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格式镜像的工具。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格式是一种用于存储多个固件（如内核、设备树、</w:t>
      </w:r>
      <w:r w:rsidRPr="004A0E45">
        <w:rPr>
          <w:rFonts w:ascii="Open Sans" w:hAnsi="Open Sans" w:cs="Open Sans"/>
          <w:color w:val="374151"/>
          <w:kern w:val="0"/>
          <w:sz w:val="24"/>
        </w:rPr>
        <w:t>ramdisk</w:t>
      </w:r>
      <w:r w:rsidRPr="004A0E45">
        <w:rPr>
          <w:rFonts w:ascii="Open Sans" w:hAnsi="Open Sans" w:cs="Open Sans"/>
          <w:color w:val="374151"/>
          <w:kern w:val="0"/>
          <w:sz w:val="24"/>
        </w:rPr>
        <w:t>等）的容器格式，它可以方便地管理和引导多个固件。</w:t>
      </w:r>
    </w:p>
    <w:p w14:paraId="72F83C38" w14:textId="77777777" w:rsidR="004A0E45" w:rsidRPr="004A0E45" w:rsidRDefault="004A0E45" w:rsidP="004A0E45">
      <w:pPr>
        <w:widowControl/>
        <w:shd w:val="clear" w:color="auto" w:fill="F7F7F8"/>
        <w:spacing w:line="240" w:lineRule="auto"/>
        <w:jc w:val="left"/>
        <w:rPr>
          <w:rFonts w:ascii="Open Sans" w:hAnsi="Open Sans" w:cs="Open Sans"/>
          <w:color w:val="374151"/>
          <w:kern w:val="0"/>
          <w:sz w:val="24"/>
        </w:rPr>
      </w:pPr>
      <w:r w:rsidRPr="004A0E45">
        <w:rPr>
          <w:rFonts w:ascii="Open Sans" w:hAnsi="Open Sans" w:cs="Open Sans"/>
          <w:color w:val="374151"/>
          <w:kern w:val="0"/>
          <w:sz w:val="24"/>
        </w:rPr>
        <w:t>U-Boot FIT</w:t>
      </w:r>
      <w:r w:rsidRPr="004A0E45">
        <w:rPr>
          <w:rFonts w:ascii="Open Sans" w:hAnsi="Open Sans" w:cs="Open Sans"/>
          <w:color w:val="374151"/>
          <w:kern w:val="0"/>
          <w:sz w:val="24"/>
        </w:rPr>
        <w:t>工具提供了以下主要功能：</w:t>
      </w:r>
    </w:p>
    <w:p w14:paraId="382B2CCD" w14:textId="77777777" w:rsidR="004A0E45" w:rsidRPr="004A0E45" w:rsidRDefault="004A0E45" w:rsidP="004A0E45">
      <w:pPr>
        <w:widowControl/>
        <w:numPr>
          <w:ilvl w:val="0"/>
          <w:numId w:val="77"/>
        </w:numPr>
        <w:shd w:val="clear" w:color="auto" w:fill="F7F7F8"/>
        <w:spacing w:line="240" w:lineRule="auto"/>
        <w:jc w:val="left"/>
        <w:rPr>
          <w:rFonts w:ascii="Open Sans" w:hAnsi="Open Sans" w:cs="Open Sans"/>
          <w:color w:val="374151"/>
          <w:kern w:val="0"/>
          <w:sz w:val="24"/>
        </w:rPr>
      </w:pPr>
      <w:r w:rsidRPr="004A0E45">
        <w:rPr>
          <w:rFonts w:ascii="Open Sans" w:hAnsi="Open Sans" w:cs="Open Sans"/>
          <w:color w:val="374151"/>
          <w:kern w:val="0"/>
          <w:sz w:val="24"/>
        </w:rPr>
        <w:t>创建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配置文件：使用</w:t>
      </w:r>
      <w:r w:rsidRPr="004A0E45">
        <w:rPr>
          <w:rFonts w:ascii="Consolas" w:hAnsi="Consolas" w:cs="SimSun"/>
          <w:color w:val="374151"/>
          <w:kern w:val="0"/>
          <w:sz w:val="24"/>
        </w:rPr>
        <w:t>mkimage</w:t>
      </w:r>
      <w:r w:rsidRPr="004A0E45">
        <w:rPr>
          <w:rFonts w:ascii="Open Sans" w:hAnsi="Open Sans" w:cs="Open Sans"/>
          <w:color w:val="374151"/>
          <w:kern w:val="0"/>
          <w:sz w:val="24"/>
        </w:rPr>
        <w:t>命令创建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配置文件，该文件描述了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镜像中包含的固件及其相关属性。</w:t>
      </w:r>
    </w:p>
    <w:p w14:paraId="6B628312" w14:textId="77777777" w:rsidR="004A0E45" w:rsidRPr="004A0E45" w:rsidRDefault="004A0E45" w:rsidP="004A0E45">
      <w:pPr>
        <w:widowControl/>
        <w:numPr>
          <w:ilvl w:val="0"/>
          <w:numId w:val="77"/>
        </w:numPr>
        <w:shd w:val="clear" w:color="auto" w:fill="F7F7F8"/>
        <w:spacing w:line="240" w:lineRule="auto"/>
        <w:jc w:val="left"/>
        <w:rPr>
          <w:rFonts w:ascii="Open Sans" w:hAnsi="Open Sans" w:cs="Open Sans"/>
          <w:color w:val="374151"/>
          <w:kern w:val="0"/>
          <w:sz w:val="24"/>
        </w:rPr>
      </w:pPr>
      <w:r w:rsidRPr="004A0E45">
        <w:rPr>
          <w:rFonts w:ascii="Open Sans" w:hAnsi="Open Sans" w:cs="Open Sans"/>
          <w:color w:val="374151"/>
          <w:kern w:val="0"/>
          <w:sz w:val="24"/>
        </w:rPr>
        <w:t>添加固件：使用</w:t>
      </w:r>
      <w:r w:rsidRPr="004A0E45">
        <w:rPr>
          <w:rFonts w:ascii="Consolas" w:hAnsi="Consolas" w:cs="SimSun"/>
          <w:color w:val="374151"/>
          <w:kern w:val="0"/>
          <w:sz w:val="24"/>
        </w:rPr>
        <w:t>mkimage</w:t>
      </w:r>
      <w:r w:rsidRPr="004A0E45">
        <w:rPr>
          <w:rFonts w:ascii="Open Sans" w:hAnsi="Open Sans" w:cs="Open Sans"/>
          <w:color w:val="374151"/>
          <w:kern w:val="0"/>
          <w:sz w:val="24"/>
        </w:rPr>
        <w:t>命令的</w:t>
      </w:r>
      <w:r w:rsidRPr="004A0E45">
        <w:rPr>
          <w:rFonts w:ascii="Consolas" w:hAnsi="Consolas" w:cs="SimSun"/>
          <w:color w:val="374151"/>
          <w:kern w:val="0"/>
          <w:sz w:val="24"/>
        </w:rPr>
        <w:t>-f</w:t>
      </w:r>
      <w:r w:rsidRPr="004A0E45">
        <w:rPr>
          <w:rFonts w:ascii="Open Sans" w:hAnsi="Open Sans" w:cs="Open Sans"/>
          <w:color w:val="374151"/>
          <w:kern w:val="0"/>
          <w:sz w:val="24"/>
        </w:rPr>
        <w:t>选项，可以将固件添加到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配置文件中。</w:t>
      </w:r>
    </w:p>
    <w:p w14:paraId="3D4B3822" w14:textId="77777777" w:rsidR="004A0E45" w:rsidRPr="004A0E45" w:rsidRDefault="004A0E45" w:rsidP="004A0E45">
      <w:pPr>
        <w:widowControl/>
        <w:numPr>
          <w:ilvl w:val="0"/>
          <w:numId w:val="77"/>
        </w:numPr>
        <w:shd w:val="clear" w:color="auto" w:fill="F7F7F8"/>
        <w:spacing w:line="240" w:lineRule="auto"/>
        <w:jc w:val="left"/>
        <w:rPr>
          <w:rFonts w:ascii="Open Sans" w:hAnsi="Open Sans" w:cs="Open Sans"/>
          <w:color w:val="374151"/>
          <w:kern w:val="0"/>
          <w:sz w:val="24"/>
        </w:rPr>
      </w:pPr>
      <w:r w:rsidRPr="004A0E45">
        <w:rPr>
          <w:rFonts w:ascii="Open Sans" w:hAnsi="Open Sans" w:cs="Open Sans"/>
          <w:color w:val="374151"/>
          <w:kern w:val="0"/>
          <w:sz w:val="24"/>
        </w:rPr>
        <w:t>生成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镜像：使用</w:t>
      </w:r>
      <w:r w:rsidRPr="004A0E45">
        <w:rPr>
          <w:rFonts w:ascii="Consolas" w:hAnsi="Consolas" w:cs="SimSun"/>
          <w:color w:val="374151"/>
          <w:kern w:val="0"/>
          <w:sz w:val="24"/>
        </w:rPr>
        <w:t>mkimage</w:t>
      </w:r>
      <w:r w:rsidRPr="004A0E45">
        <w:rPr>
          <w:rFonts w:ascii="Open Sans" w:hAnsi="Open Sans" w:cs="Open Sans"/>
          <w:color w:val="374151"/>
          <w:kern w:val="0"/>
          <w:sz w:val="24"/>
        </w:rPr>
        <w:t>命令的</w:t>
      </w:r>
      <w:r w:rsidRPr="004A0E45">
        <w:rPr>
          <w:rFonts w:ascii="Consolas" w:hAnsi="Consolas" w:cs="SimSun"/>
          <w:color w:val="374151"/>
          <w:kern w:val="0"/>
          <w:sz w:val="24"/>
        </w:rPr>
        <w:t>-E</w:t>
      </w:r>
      <w:r w:rsidRPr="004A0E45">
        <w:rPr>
          <w:rFonts w:ascii="Open Sans" w:hAnsi="Open Sans" w:cs="Open Sans"/>
          <w:color w:val="374151"/>
          <w:kern w:val="0"/>
          <w:sz w:val="24"/>
        </w:rPr>
        <w:t>选项，可以根据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配置文件生成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镜像。</w:t>
      </w:r>
    </w:p>
    <w:p w14:paraId="09B54E17" w14:textId="77777777" w:rsidR="004A0E45" w:rsidRPr="004A0E45" w:rsidRDefault="004A0E45" w:rsidP="004A0E45">
      <w:pPr>
        <w:widowControl/>
        <w:numPr>
          <w:ilvl w:val="0"/>
          <w:numId w:val="77"/>
        </w:numPr>
        <w:shd w:val="clear" w:color="auto" w:fill="F7F7F8"/>
        <w:spacing w:line="240" w:lineRule="auto"/>
        <w:jc w:val="left"/>
        <w:rPr>
          <w:rFonts w:ascii="Open Sans" w:hAnsi="Open Sans" w:cs="Open Sans"/>
          <w:color w:val="374151"/>
          <w:kern w:val="0"/>
          <w:sz w:val="24"/>
        </w:rPr>
      </w:pPr>
      <w:r w:rsidRPr="004A0E45">
        <w:rPr>
          <w:rFonts w:ascii="Open Sans" w:hAnsi="Open Sans" w:cs="Open Sans"/>
          <w:color w:val="374151"/>
          <w:kern w:val="0"/>
          <w:sz w:val="24"/>
        </w:rPr>
        <w:t>验证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镜像：使用</w:t>
      </w:r>
      <w:r w:rsidRPr="004A0E45">
        <w:rPr>
          <w:rFonts w:ascii="Consolas" w:hAnsi="Consolas" w:cs="SimSun"/>
          <w:color w:val="374151"/>
          <w:kern w:val="0"/>
          <w:sz w:val="24"/>
        </w:rPr>
        <w:t>fit_check_sign</w:t>
      </w:r>
      <w:r w:rsidRPr="004A0E45">
        <w:rPr>
          <w:rFonts w:ascii="Open Sans" w:hAnsi="Open Sans" w:cs="Open Sans"/>
          <w:color w:val="374151"/>
          <w:kern w:val="0"/>
          <w:sz w:val="24"/>
        </w:rPr>
        <w:t>命令可以验证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镜像的签名。</w:t>
      </w:r>
    </w:p>
    <w:p w14:paraId="0B8184C0" w14:textId="77777777" w:rsidR="004A0E45" w:rsidRPr="004A0E45" w:rsidRDefault="004A0E45" w:rsidP="004A0E45">
      <w:pPr>
        <w:widowControl/>
        <w:numPr>
          <w:ilvl w:val="0"/>
          <w:numId w:val="77"/>
        </w:numPr>
        <w:shd w:val="clear" w:color="auto" w:fill="F7F7F8"/>
        <w:spacing w:line="240" w:lineRule="auto"/>
        <w:jc w:val="left"/>
        <w:rPr>
          <w:rFonts w:ascii="Open Sans" w:hAnsi="Open Sans" w:cs="Open Sans"/>
          <w:color w:val="374151"/>
          <w:kern w:val="0"/>
          <w:sz w:val="24"/>
        </w:rPr>
      </w:pPr>
      <w:r w:rsidRPr="004A0E45">
        <w:rPr>
          <w:rFonts w:ascii="Open Sans" w:hAnsi="Open Sans" w:cs="Open Sans"/>
          <w:color w:val="374151"/>
          <w:kern w:val="0"/>
          <w:sz w:val="24"/>
        </w:rPr>
        <w:t>引导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镜像：使用</w:t>
      </w:r>
      <w:r w:rsidRPr="004A0E45">
        <w:rPr>
          <w:rFonts w:ascii="Consolas" w:hAnsi="Consolas" w:cs="SimSun"/>
          <w:color w:val="374151"/>
          <w:kern w:val="0"/>
          <w:sz w:val="24"/>
        </w:rPr>
        <w:t>bootm</w:t>
      </w:r>
      <w:r w:rsidRPr="004A0E45">
        <w:rPr>
          <w:rFonts w:ascii="Open Sans" w:hAnsi="Open Sans" w:cs="Open Sans"/>
          <w:color w:val="374151"/>
          <w:kern w:val="0"/>
          <w:sz w:val="24"/>
        </w:rPr>
        <w:t>命令可以引导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镜像，</w:t>
      </w:r>
      <w:r w:rsidRPr="004A0E45">
        <w:rPr>
          <w:rFonts w:ascii="Open Sans" w:hAnsi="Open Sans" w:cs="Open Sans"/>
          <w:color w:val="374151"/>
          <w:kern w:val="0"/>
          <w:sz w:val="24"/>
        </w:rPr>
        <w:t>U-Boot</w:t>
      </w:r>
      <w:r w:rsidRPr="004A0E45">
        <w:rPr>
          <w:rFonts w:ascii="Open Sans" w:hAnsi="Open Sans" w:cs="Open Sans"/>
          <w:color w:val="374151"/>
          <w:kern w:val="0"/>
          <w:sz w:val="24"/>
        </w:rPr>
        <w:t>会根据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配置文件中的属性选择合适的固件进行引导。</w:t>
      </w:r>
    </w:p>
    <w:p w14:paraId="02CE7CAA" w14:textId="77777777" w:rsidR="004A0E45" w:rsidRPr="004A0E45" w:rsidRDefault="004A0E45" w:rsidP="004A0E45">
      <w:pPr>
        <w:widowControl/>
        <w:shd w:val="clear" w:color="auto" w:fill="F7F7F8"/>
        <w:spacing w:line="240" w:lineRule="auto"/>
        <w:jc w:val="left"/>
        <w:rPr>
          <w:rFonts w:ascii="Open Sans" w:hAnsi="Open Sans" w:cs="Open Sans"/>
          <w:color w:val="374151"/>
          <w:kern w:val="0"/>
          <w:sz w:val="24"/>
        </w:rPr>
      </w:pPr>
      <w:r w:rsidRPr="004A0E45">
        <w:rPr>
          <w:rFonts w:ascii="Open Sans" w:hAnsi="Open Sans" w:cs="Open Sans"/>
          <w:color w:val="374151"/>
          <w:kern w:val="0"/>
          <w:sz w:val="24"/>
        </w:rPr>
        <w:t>以下是使用</w:t>
      </w:r>
      <w:r w:rsidRPr="004A0E45">
        <w:rPr>
          <w:rFonts w:ascii="Open Sans" w:hAnsi="Open Sans" w:cs="Open Sans"/>
          <w:color w:val="374151"/>
          <w:kern w:val="0"/>
          <w:sz w:val="24"/>
        </w:rPr>
        <w:t>U-Boot FIT</w:t>
      </w:r>
      <w:r w:rsidRPr="004A0E45">
        <w:rPr>
          <w:rFonts w:ascii="Open Sans" w:hAnsi="Open Sans" w:cs="Open Sans"/>
          <w:color w:val="374151"/>
          <w:kern w:val="0"/>
          <w:sz w:val="24"/>
        </w:rPr>
        <w:t>工具的一些常用命令示例：</w:t>
      </w:r>
    </w:p>
    <w:p w14:paraId="4691411A" w14:textId="77777777" w:rsidR="004A0E45" w:rsidRPr="004A0E45" w:rsidRDefault="004A0E45" w:rsidP="004A0E45">
      <w:pPr>
        <w:widowControl/>
        <w:numPr>
          <w:ilvl w:val="0"/>
          <w:numId w:val="78"/>
        </w:numPr>
        <w:shd w:val="clear" w:color="auto" w:fill="F7F7F8"/>
        <w:spacing w:line="240" w:lineRule="auto"/>
        <w:jc w:val="left"/>
        <w:rPr>
          <w:rFonts w:ascii="Open Sans" w:hAnsi="Open Sans" w:cs="Open Sans"/>
          <w:color w:val="374151"/>
          <w:kern w:val="0"/>
          <w:sz w:val="24"/>
        </w:rPr>
      </w:pPr>
      <w:r w:rsidRPr="004A0E45">
        <w:rPr>
          <w:rFonts w:ascii="Open Sans" w:hAnsi="Open Sans" w:cs="Open Sans"/>
          <w:color w:val="374151"/>
          <w:kern w:val="0"/>
          <w:sz w:val="24"/>
        </w:rPr>
        <w:t>创建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配置文件：</w:t>
      </w:r>
    </w:p>
    <w:p w14:paraId="4D7B56E4" w14:textId="77777777" w:rsidR="004A0E45" w:rsidRPr="004A0E45" w:rsidRDefault="004A0E45" w:rsidP="004A0E45">
      <w:pPr>
        <w:widowControl/>
        <w:shd w:val="clear" w:color="auto" w:fill="34354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hAnsi="Consolas" w:cs="SimSun"/>
          <w:color w:val="D9D9E3"/>
          <w:kern w:val="0"/>
          <w:sz w:val="18"/>
          <w:szCs w:val="18"/>
        </w:rPr>
      </w:pPr>
      <w:r w:rsidRPr="004A0E45">
        <w:rPr>
          <w:rFonts w:ascii="Consolas" w:hAnsi="Consolas" w:cs="SimSun"/>
          <w:color w:val="D9D9E3"/>
          <w:kern w:val="0"/>
          <w:sz w:val="18"/>
          <w:szCs w:val="18"/>
        </w:rPr>
        <w:t>复制代码</w:t>
      </w:r>
    </w:p>
    <w:p w14:paraId="0FC14E82" w14:textId="77777777" w:rsidR="004A0E45" w:rsidRPr="004A0E45" w:rsidRDefault="004A0E45" w:rsidP="004A0E45">
      <w:pPr>
        <w:widowControl/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hAnsi="Consolas" w:cs="SimSun"/>
          <w:color w:val="C0C5CE"/>
          <w:kern w:val="0"/>
          <w:sz w:val="24"/>
          <w:shd w:val="clear" w:color="auto" w:fill="1C1D21"/>
        </w:rPr>
      </w:pPr>
      <w:r w:rsidRPr="004A0E45">
        <w:rPr>
          <w:rFonts w:ascii="Consolas" w:hAnsi="Consolas" w:cs="SimSun"/>
          <w:color w:val="C0C5CE"/>
          <w:kern w:val="0"/>
          <w:sz w:val="24"/>
          <w:shd w:val="clear" w:color="auto" w:fill="1C1D21"/>
        </w:rPr>
        <w:t xml:space="preserve">mkimage -f </w:t>
      </w:r>
      <w:r w:rsidRPr="004A0E45">
        <w:rPr>
          <w:rFonts w:ascii="Consolas" w:hAnsi="Consolas" w:cs="SimSun"/>
          <w:color w:val="B45EA4"/>
          <w:kern w:val="0"/>
          <w:sz w:val="24"/>
          <w:shd w:val="clear" w:color="auto" w:fill="1C1D21"/>
        </w:rPr>
        <w:t>fit</w:t>
      </w:r>
      <w:r w:rsidRPr="004A0E45">
        <w:rPr>
          <w:rFonts w:ascii="Consolas" w:hAnsi="Consolas" w:cs="SimSun"/>
          <w:color w:val="C0C5CE"/>
          <w:kern w:val="0"/>
          <w:sz w:val="24"/>
          <w:shd w:val="clear" w:color="auto" w:fill="1C1D21"/>
        </w:rPr>
        <w:t>.</w:t>
      </w:r>
      <w:r w:rsidRPr="004A0E45">
        <w:rPr>
          <w:rFonts w:ascii="Consolas" w:hAnsi="Consolas" w:cs="SimSun"/>
          <w:color w:val="B45EA4"/>
          <w:kern w:val="0"/>
          <w:sz w:val="24"/>
          <w:shd w:val="clear" w:color="auto" w:fill="1C1D21"/>
        </w:rPr>
        <w:t>conf</w:t>
      </w:r>
      <w:r w:rsidRPr="004A0E45">
        <w:rPr>
          <w:rFonts w:ascii="Consolas" w:hAnsi="Consolas" w:cs="SimSun"/>
          <w:color w:val="C0C5CE"/>
          <w:kern w:val="0"/>
          <w:sz w:val="24"/>
          <w:shd w:val="clear" w:color="auto" w:fill="1C1D21"/>
        </w:rPr>
        <w:t xml:space="preserve"> </w:t>
      </w:r>
      <w:r w:rsidRPr="004A0E45">
        <w:rPr>
          <w:rFonts w:ascii="Consolas" w:hAnsi="Consolas" w:cs="SimSun"/>
          <w:color w:val="B45EA4"/>
          <w:kern w:val="0"/>
          <w:sz w:val="24"/>
          <w:shd w:val="clear" w:color="auto" w:fill="1C1D21"/>
        </w:rPr>
        <w:t>fit</w:t>
      </w:r>
      <w:r w:rsidRPr="004A0E45">
        <w:rPr>
          <w:rFonts w:ascii="Consolas" w:hAnsi="Consolas" w:cs="SimSun"/>
          <w:color w:val="C0C5CE"/>
          <w:kern w:val="0"/>
          <w:sz w:val="24"/>
          <w:shd w:val="clear" w:color="auto" w:fill="1C1D21"/>
        </w:rPr>
        <w:t>.itb</w:t>
      </w:r>
    </w:p>
    <w:p w14:paraId="05ED975D" w14:textId="77777777" w:rsidR="004A0E45" w:rsidRPr="004A0E45" w:rsidRDefault="004A0E45" w:rsidP="004A0E45">
      <w:pPr>
        <w:widowControl/>
        <w:shd w:val="clear" w:color="auto" w:fill="F7F7F8"/>
        <w:spacing w:line="240" w:lineRule="auto"/>
        <w:jc w:val="left"/>
        <w:rPr>
          <w:rFonts w:ascii="Open Sans" w:hAnsi="Open Sans" w:cs="Open Sans"/>
          <w:color w:val="374151"/>
          <w:kern w:val="0"/>
          <w:sz w:val="24"/>
        </w:rPr>
      </w:pPr>
      <w:r w:rsidRPr="004A0E45">
        <w:rPr>
          <w:rFonts w:ascii="Open Sans" w:hAnsi="Open Sans" w:cs="Open Sans"/>
          <w:color w:val="374151"/>
          <w:kern w:val="0"/>
          <w:sz w:val="24"/>
        </w:rPr>
        <w:t>其中，</w:t>
      </w:r>
      <w:r w:rsidRPr="004A0E45">
        <w:rPr>
          <w:rFonts w:ascii="Consolas" w:hAnsi="Consolas" w:cs="SimSun"/>
          <w:color w:val="374151"/>
          <w:kern w:val="0"/>
          <w:sz w:val="24"/>
        </w:rPr>
        <w:t>fit.conf</w:t>
      </w:r>
      <w:r w:rsidRPr="004A0E45">
        <w:rPr>
          <w:rFonts w:ascii="Open Sans" w:hAnsi="Open Sans" w:cs="Open Sans"/>
          <w:color w:val="374151"/>
          <w:kern w:val="0"/>
          <w:sz w:val="24"/>
        </w:rPr>
        <w:t>是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配置文件的内容，</w:t>
      </w:r>
      <w:r w:rsidRPr="004A0E45">
        <w:rPr>
          <w:rFonts w:ascii="Consolas" w:hAnsi="Consolas" w:cs="SimSun"/>
          <w:color w:val="374151"/>
          <w:kern w:val="0"/>
          <w:sz w:val="24"/>
        </w:rPr>
        <w:t>fit.itb</w:t>
      </w:r>
      <w:r w:rsidRPr="004A0E45">
        <w:rPr>
          <w:rFonts w:ascii="Open Sans" w:hAnsi="Open Sans" w:cs="Open Sans"/>
          <w:color w:val="374151"/>
          <w:kern w:val="0"/>
          <w:sz w:val="24"/>
        </w:rPr>
        <w:t>是生成的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镜像文件。</w:t>
      </w:r>
    </w:p>
    <w:p w14:paraId="06D47EDD" w14:textId="77777777" w:rsidR="004A0E45" w:rsidRPr="004A0E45" w:rsidRDefault="004A0E45" w:rsidP="004A0E45">
      <w:pPr>
        <w:widowControl/>
        <w:numPr>
          <w:ilvl w:val="0"/>
          <w:numId w:val="79"/>
        </w:numPr>
        <w:shd w:val="clear" w:color="auto" w:fill="F7F7F8"/>
        <w:spacing w:line="240" w:lineRule="auto"/>
        <w:jc w:val="left"/>
        <w:rPr>
          <w:rFonts w:ascii="Open Sans" w:hAnsi="Open Sans" w:cs="Open Sans"/>
          <w:color w:val="374151"/>
          <w:kern w:val="0"/>
          <w:sz w:val="24"/>
        </w:rPr>
      </w:pPr>
      <w:r w:rsidRPr="004A0E45">
        <w:rPr>
          <w:rFonts w:ascii="Open Sans" w:hAnsi="Open Sans" w:cs="Open Sans"/>
          <w:color w:val="374151"/>
          <w:kern w:val="0"/>
          <w:sz w:val="24"/>
        </w:rPr>
        <w:t>添加固件：</w:t>
      </w:r>
    </w:p>
    <w:p w14:paraId="2113A0FB" w14:textId="77777777" w:rsidR="004A0E45" w:rsidRPr="004A0E45" w:rsidRDefault="004A0E45" w:rsidP="004A0E45">
      <w:pPr>
        <w:widowControl/>
        <w:shd w:val="clear" w:color="auto" w:fill="34354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hAnsi="Consolas" w:cs="SimSun"/>
          <w:color w:val="D9D9E3"/>
          <w:kern w:val="0"/>
          <w:sz w:val="18"/>
          <w:szCs w:val="18"/>
        </w:rPr>
      </w:pPr>
      <w:r w:rsidRPr="004A0E45">
        <w:rPr>
          <w:rFonts w:ascii="Consolas" w:hAnsi="Consolas" w:cs="SimSun"/>
          <w:color w:val="D9D9E3"/>
          <w:kern w:val="0"/>
          <w:sz w:val="18"/>
          <w:szCs w:val="18"/>
        </w:rPr>
        <w:t>复制代码</w:t>
      </w:r>
    </w:p>
    <w:p w14:paraId="0913759C" w14:textId="77777777" w:rsidR="004A0E45" w:rsidRPr="004A0E45" w:rsidRDefault="004A0E45" w:rsidP="004A0E45">
      <w:pPr>
        <w:widowControl/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hAnsi="Consolas" w:cs="SimSun"/>
          <w:color w:val="C0C5CE"/>
          <w:kern w:val="0"/>
          <w:sz w:val="24"/>
          <w:shd w:val="clear" w:color="auto" w:fill="1C1D21"/>
        </w:rPr>
      </w:pPr>
      <w:r w:rsidRPr="004A0E45">
        <w:rPr>
          <w:rFonts w:ascii="Consolas" w:hAnsi="Consolas" w:cs="SimSun"/>
          <w:color w:val="C0C5CE"/>
          <w:kern w:val="0"/>
          <w:sz w:val="24"/>
          <w:shd w:val="clear" w:color="auto" w:fill="1C1D21"/>
        </w:rPr>
        <w:t>mkimage -</w:t>
      </w:r>
      <w:r w:rsidRPr="004A0E45">
        <w:rPr>
          <w:rFonts w:ascii="Consolas" w:hAnsi="Consolas" w:cs="SimSun"/>
          <w:color w:val="B45EA4"/>
          <w:kern w:val="0"/>
          <w:sz w:val="24"/>
          <w:shd w:val="clear" w:color="auto" w:fill="1C1D21"/>
        </w:rPr>
        <w:t>f</w:t>
      </w:r>
      <w:r w:rsidRPr="004A0E45">
        <w:rPr>
          <w:rFonts w:ascii="Consolas" w:hAnsi="Consolas" w:cs="SimSun"/>
          <w:color w:val="C0C5CE"/>
          <w:kern w:val="0"/>
          <w:sz w:val="24"/>
          <w:shd w:val="clear" w:color="auto" w:fill="1C1D21"/>
        </w:rPr>
        <w:t xml:space="preserve"> fit.</w:t>
      </w:r>
      <w:r w:rsidRPr="004A0E45">
        <w:rPr>
          <w:rFonts w:ascii="Consolas" w:hAnsi="Consolas" w:cs="SimSun"/>
          <w:color w:val="B45EA4"/>
          <w:kern w:val="0"/>
          <w:sz w:val="24"/>
          <w:shd w:val="clear" w:color="auto" w:fill="1C1D21"/>
        </w:rPr>
        <w:t>conf</w:t>
      </w:r>
      <w:r w:rsidRPr="004A0E45">
        <w:rPr>
          <w:rFonts w:ascii="Consolas" w:hAnsi="Consolas" w:cs="SimSun"/>
          <w:color w:val="C0C5CE"/>
          <w:kern w:val="0"/>
          <w:sz w:val="24"/>
          <w:shd w:val="clear" w:color="auto" w:fill="1C1D21"/>
        </w:rPr>
        <w:t xml:space="preserve"> -F </w:t>
      </w:r>
      <w:r w:rsidRPr="004A0E45">
        <w:rPr>
          <w:rFonts w:ascii="Consolas" w:hAnsi="Consolas" w:cs="SimSun"/>
          <w:color w:val="4FB4D7"/>
          <w:kern w:val="0"/>
          <w:sz w:val="24"/>
          <w:shd w:val="clear" w:color="auto" w:fill="1C1D21"/>
        </w:rPr>
        <w:t>&lt;firmware_type&gt;</w:t>
      </w:r>
      <w:r w:rsidRPr="004A0E45">
        <w:rPr>
          <w:rFonts w:ascii="Consolas" w:hAnsi="Consolas" w:cs="SimSun"/>
          <w:color w:val="C0C5CE"/>
          <w:kern w:val="0"/>
          <w:sz w:val="24"/>
          <w:shd w:val="clear" w:color="auto" w:fill="1C1D21"/>
        </w:rPr>
        <w:t xml:space="preserve"> -n </w:t>
      </w:r>
      <w:r w:rsidRPr="004A0E45">
        <w:rPr>
          <w:rFonts w:ascii="Consolas" w:hAnsi="Consolas" w:cs="SimSun"/>
          <w:color w:val="4FB4D7"/>
          <w:kern w:val="0"/>
          <w:sz w:val="24"/>
          <w:shd w:val="clear" w:color="auto" w:fill="1C1D21"/>
        </w:rPr>
        <w:t>&lt;firmware_name&gt;</w:t>
      </w:r>
      <w:r w:rsidRPr="004A0E45">
        <w:rPr>
          <w:rFonts w:ascii="Consolas" w:hAnsi="Consolas" w:cs="SimSun"/>
          <w:color w:val="C0C5CE"/>
          <w:kern w:val="0"/>
          <w:sz w:val="24"/>
          <w:shd w:val="clear" w:color="auto" w:fill="1C1D21"/>
        </w:rPr>
        <w:t xml:space="preserve"> -</w:t>
      </w:r>
      <w:r w:rsidRPr="004A0E45">
        <w:rPr>
          <w:rFonts w:ascii="Consolas" w:hAnsi="Consolas" w:cs="SimSun"/>
          <w:color w:val="B45EA4"/>
          <w:kern w:val="0"/>
          <w:sz w:val="24"/>
          <w:shd w:val="clear" w:color="auto" w:fill="1C1D21"/>
        </w:rPr>
        <w:t>p</w:t>
      </w:r>
      <w:r w:rsidRPr="004A0E45">
        <w:rPr>
          <w:rFonts w:ascii="Consolas" w:hAnsi="Consolas" w:cs="SimSun"/>
          <w:color w:val="C0C5CE"/>
          <w:kern w:val="0"/>
          <w:sz w:val="24"/>
          <w:shd w:val="clear" w:color="auto" w:fill="1C1D21"/>
        </w:rPr>
        <w:t xml:space="preserve"> </w:t>
      </w:r>
      <w:r w:rsidRPr="004A0E45">
        <w:rPr>
          <w:rFonts w:ascii="Consolas" w:hAnsi="Consolas" w:cs="SimSun"/>
          <w:color w:val="4FB4D7"/>
          <w:kern w:val="0"/>
          <w:sz w:val="24"/>
          <w:shd w:val="clear" w:color="auto" w:fill="1C1D21"/>
        </w:rPr>
        <w:t>&lt;firmware_path&gt;</w:t>
      </w:r>
      <w:r w:rsidRPr="004A0E45">
        <w:rPr>
          <w:rFonts w:ascii="Consolas" w:hAnsi="Consolas" w:cs="SimSun"/>
          <w:color w:val="C0C5CE"/>
          <w:kern w:val="0"/>
          <w:sz w:val="24"/>
          <w:shd w:val="clear" w:color="auto" w:fill="1C1D21"/>
        </w:rPr>
        <w:t xml:space="preserve"> fit.itb</w:t>
      </w:r>
    </w:p>
    <w:p w14:paraId="4A938C88" w14:textId="77777777" w:rsidR="004A0E45" w:rsidRPr="004A0E45" w:rsidRDefault="004A0E45" w:rsidP="004A0E45">
      <w:pPr>
        <w:widowControl/>
        <w:shd w:val="clear" w:color="auto" w:fill="F7F7F8"/>
        <w:spacing w:line="240" w:lineRule="auto"/>
        <w:jc w:val="left"/>
        <w:rPr>
          <w:rFonts w:ascii="Open Sans" w:hAnsi="Open Sans" w:cs="Open Sans"/>
          <w:color w:val="374151"/>
          <w:kern w:val="0"/>
          <w:sz w:val="24"/>
        </w:rPr>
      </w:pPr>
      <w:r w:rsidRPr="004A0E45">
        <w:rPr>
          <w:rFonts w:ascii="Open Sans" w:hAnsi="Open Sans" w:cs="Open Sans"/>
          <w:color w:val="374151"/>
          <w:kern w:val="0"/>
          <w:sz w:val="24"/>
        </w:rPr>
        <w:t>其中，</w:t>
      </w:r>
      <w:r w:rsidRPr="004A0E45">
        <w:rPr>
          <w:rFonts w:ascii="Consolas" w:hAnsi="Consolas" w:cs="SimSun"/>
          <w:color w:val="374151"/>
          <w:kern w:val="0"/>
          <w:sz w:val="24"/>
        </w:rPr>
        <w:t>&lt;firmware_type&gt;</w:t>
      </w:r>
      <w:r w:rsidRPr="004A0E45">
        <w:rPr>
          <w:rFonts w:ascii="Open Sans" w:hAnsi="Open Sans" w:cs="Open Sans"/>
          <w:color w:val="374151"/>
          <w:kern w:val="0"/>
          <w:sz w:val="24"/>
        </w:rPr>
        <w:t>是固件类型（如</w:t>
      </w:r>
      <w:r w:rsidRPr="004A0E45">
        <w:rPr>
          <w:rFonts w:ascii="Open Sans" w:hAnsi="Open Sans" w:cs="Open Sans"/>
          <w:color w:val="374151"/>
          <w:kern w:val="0"/>
          <w:sz w:val="24"/>
        </w:rPr>
        <w:t>kernel</w:t>
      </w:r>
      <w:r w:rsidRPr="004A0E45">
        <w:rPr>
          <w:rFonts w:ascii="Open Sans" w:hAnsi="Open Sans" w:cs="Open Sans"/>
          <w:color w:val="374151"/>
          <w:kern w:val="0"/>
          <w:sz w:val="24"/>
        </w:rPr>
        <w:t>、</w:t>
      </w:r>
      <w:r w:rsidRPr="004A0E45">
        <w:rPr>
          <w:rFonts w:ascii="Open Sans" w:hAnsi="Open Sans" w:cs="Open Sans"/>
          <w:color w:val="374151"/>
          <w:kern w:val="0"/>
          <w:sz w:val="24"/>
        </w:rPr>
        <w:t>ramdisk</w:t>
      </w:r>
      <w:r w:rsidRPr="004A0E45">
        <w:rPr>
          <w:rFonts w:ascii="Open Sans" w:hAnsi="Open Sans" w:cs="Open Sans"/>
          <w:color w:val="374151"/>
          <w:kern w:val="0"/>
          <w:sz w:val="24"/>
        </w:rPr>
        <w:t>、</w:t>
      </w:r>
      <w:r w:rsidRPr="004A0E45">
        <w:rPr>
          <w:rFonts w:ascii="Open Sans" w:hAnsi="Open Sans" w:cs="Open Sans"/>
          <w:color w:val="374151"/>
          <w:kern w:val="0"/>
          <w:sz w:val="24"/>
        </w:rPr>
        <w:t>dtb</w:t>
      </w:r>
      <w:r w:rsidRPr="004A0E45">
        <w:rPr>
          <w:rFonts w:ascii="Open Sans" w:hAnsi="Open Sans" w:cs="Open Sans"/>
          <w:color w:val="374151"/>
          <w:kern w:val="0"/>
          <w:sz w:val="24"/>
        </w:rPr>
        <w:t>等），</w:t>
      </w:r>
      <w:r w:rsidRPr="004A0E45">
        <w:rPr>
          <w:rFonts w:ascii="Consolas" w:hAnsi="Consolas" w:cs="SimSun"/>
          <w:color w:val="374151"/>
          <w:kern w:val="0"/>
          <w:sz w:val="24"/>
        </w:rPr>
        <w:t>&lt;firmware_name&gt;</w:t>
      </w:r>
      <w:r w:rsidRPr="004A0E45">
        <w:rPr>
          <w:rFonts w:ascii="Open Sans" w:hAnsi="Open Sans" w:cs="Open Sans"/>
          <w:color w:val="374151"/>
          <w:kern w:val="0"/>
          <w:sz w:val="24"/>
        </w:rPr>
        <w:t>是固件名称，</w:t>
      </w:r>
      <w:r w:rsidRPr="004A0E45">
        <w:rPr>
          <w:rFonts w:ascii="Consolas" w:hAnsi="Consolas" w:cs="SimSun"/>
          <w:color w:val="374151"/>
          <w:kern w:val="0"/>
          <w:sz w:val="24"/>
        </w:rPr>
        <w:t>&lt;firmware_path&gt;</w:t>
      </w:r>
      <w:r w:rsidRPr="004A0E45">
        <w:rPr>
          <w:rFonts w:ascii="Open Sans" w:hAnsi="Open Sans" w:cs="Open Sans"/>
          <w:color w:val="374151"/>
          <w:kern w:val="0"/>
          <w:sz w:val="24"/>
        </w:rPr>
        <w:t>是固件文件的路径。</w:t>
      </w:r>
    </w:p>
    <w:p w14:paraId="1983135A" w14:textId="77777777" w:rsidR="004A0E45" w:rsidRPr="004A0E45" w:rsidRDefault="004A0E45" w:rsidP="004A0E45">
      <w:pPr>
        <w:widowControl/>
        <w:numPr>
          <w:ilvl w:val="0"/>
          <w:numId w:val="80"/>
        </w:numPr>
        <w:shd w:val="clear" w:color="auto" w:fill="F7F7F8"/>
        <w:spacing w:line="240" w:lineRule="auto"/>
        <w:jc w:val="left"/>
        <w:rPr>
          <w:rFonts w:ascii="Open Sans" w:hAnsi="Open Sans" w:cs="Open Sans"/>
          <w:color w:val="374151"/>
          <w:kern w:val="0"/>
          <w:sz w:val="24"/>
        </w:rPr>
      </w:pPr>
      <w:r w:rsidRPr="004A0E45">
        <w:rPr>
          <w:rFonts w:ascii="Open Sans" w:hAnsi="Open Sans" w:cs="Open Sans"/>
          <w:color w:val="374151"/>
          <w:kern w:val="0"/>
          <w:sz w:val="24"/>
        </w:rPr>
        <w:t>生成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镜像：</w:t>
      </w:r>
    </w:p>
    <w:p w14:paraId="548A2448" w14:textId="77777777" w:rsidR="004A0E45" w:rsidRPr="004A0E45" w:rsidRDefault="004A0E45" w:rsidP="004A0E45">
      <w:pPr>
        <w:widowControl/>
        <w:shd w:val="clear" w:color="auto" w:fill="34354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hAnsi="Consolas" w:cs="SimSun"/>
          <w:color w:val="D9D9E3"/>
          <w:kern w:val="0"/>
          <w:sz w:val="18"/>
          <w:szCs w:val="18"/>
        </w:rPr>
      </w:pPr>
      <w:r w:rsidRPr="004A0E45">
        <w:rPr>
          <w:rFonts w:ascii="Consolas" w:hAnsi="Consolas" w:cs="SimSun"/>
          <w:color w:val="D9D9E3"/>
          <w:kern w:val="0"/>
          <w:sz w:val="18"/>
          <w:szCs w:val="18"/>
        </w:rPr>
        <w:t>复制代码</w:t>
      </w:r>
    </w:p>
    <w:p w14:paraId="529ECE06" w14:textId="77777777" w:rsidR="004A0E45" w:rsidRPr="004A0E45" w:rsidRDefault="004A0E45" w:rsidP="004A0E45">
      <w:pPr>
        <w:widowControl/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hAnsi="Consolas" w:cs="SimSun"/>
          <w:color w:val="C0C5CE"/>
          <w:kern w:val="0"/>
          <w:sz w:val="24"/>
          <w:shd w:val="clear" w:color="auto" w:fill="1C1D21"/>
        </w:rPr>
      </w:pPr>
      <w:r w:rsidRPr="004A0E45">
        <w:rPr>
          <w:rFonts w:ascii="Consolas" w:hAnsi="Consolas" w:cs="SimSun"/>
          <w:color w:val="C0C5CE"/>
          <w:kern w:val="0"/>
          <w:sz w:val="24"/>
          <w:shd w:val="clear" w:color="auto" w:fill="1C1D21"/>
        </w:rPr>
        <w:t>mkimage -</w:t>
      </w:r>
      <w:r w:rsidRPr="004A0E45">
        <w:rPr>
          <w:rFonts w:ascii="Consolas" w:hAnsi="Consolas" w:cs="SimSun"/>
          <w:color w:val="B45EA4"/>
          <w:kern w:val="0"/>
          <w:sz w:val="24"/>
          <w:shd w:val="clear" w:color="auto" w:fill="1C1D21"/>
        </w:rPr>
        <w:t>E</w:t>
      </w:r>
      <w:r w:rsidRPr="004A0E45">
        <w:rPr>
          <w:rFonts w:ascii="Consolas" w:hAnsi="Consolas" w:cs="SimSun"/>
          <w:color w:val="C0C5CE"/>
          <w:kern w:val="0"/>
          <w:sz w:val="24"/>
          <w:shd w:val="clear" w:color="auto" w:fill="1C1D21"/>
        </w:rPr>
        <w:t xml:space="preserve"> -f </w:t>
      </w:r>
      <w:r w:rsidRPr="004A0E45">
        <w:rPr>
          <w:rFonts w:ascii="Consolas" w:hAnsi="Consolas" w:cs="SimSun"/>
          <w:color w:val="B45EA4"/>
          <w:kern w:val="0"/>
          <w:sz w:val="24"/>
          <w:shd w:val="clear" w:color="auto" w:fill="1C1D21"/>
        </w:rPr>
        <w:t>fit</w:t>
      </w:r>
      <w:r w:rsidRPr="004A0E45">
        <w:rPr>
          <w:rFonts w:ascii="Consolas" w:hAnsi="Consolas" w:cs="SimSun"/>
          <w:color w:val="C0C5CE"/>
          <w:kern w:val="0"/>
          <w:sz w:val="24"/>
          <w:shd w:val="clear" w:color="auto" w:fill="1C1D21"/>
        </w:rPr>
        <w:t>.</w:t>
      </w:r>
      <w:r w:rsidRPr="004A0E45">
        <w:rPr>
          <w:rFonts w:ascii="Consolas" w:hAnsi="Consolas" w:cs="SimSun"/>
          <w:color w:val="B45EA4"/>
          <w:kern w:val="0"/>
          <w:sz w:val="24"/>
          <w:shd w:val="clear" w:color="auto" w:fill="1C1D21"/>
        </w:rPr>
        <w:t>conf</w:t>
      </w:r>
      <w:r w:rsidRPr="004A0E45">
        <w:rPr>
          <w:rFonts w:ascii="Consolas" w:hAnsi="Consolas" w:cs="SimSun"/>
          <w:color w:val="C0C5CE"/>
          <w:kern w:val="0"/>
          <w:sz w:val="24"/>
          <w:shd w:val="clear" w:color="auto" w:fill="1C1D21"/>
        </w:rPr>
        <w:t xml:space="preserve"> </w:t>
      </w:r>
      <w:r w:rsidRPr="004A0E45">
        <w:rPr>
          <w:rFonts w:ascii="Consolas" w:hAnsi="Consolas" w:cs="SimSun"/>
          <w:color w:val="B45EA4"/>
          <w:kern w:val="0"/>
          <w:sz w:val="24"/>
          <w:shd w:val="clear" w:color="auto" w:fill="1C1D21"/>
        </w:rPr>
        <w:t>fit</w:t>
      </w:r>
      <w:r w:rsidRPr="004A0E45">
        <w:rPr>
          <w:rFonts w:ascii="Consolas" w:hAnsi="Consolas" w:cs="SimSun"/>
          <w:color w:val="C0C5CE"/>
          <w:kern w:val="0"/>
          <w:sz w:val="24"/>
          <w:shd w:val="clear" w:color="auto" w:fill="1C1D21"/>
        </w:rPr>
        <w:t>.itb</w:t>
      </w:r>
    </w:p>
    <w:p w14:paraId="31529D4A" w14:textId="77777777" w:rsidR="004A0E45" w:rsidRPr="004A0E45" w:rsidRDefault="004A0E45" w:rsidP="004A0E45">
      <w:pPr>
        <w:widowControl/>
        <w:shd w:val="clear" w:color="auto" w:fill="F7F7F8"/>
        <w:spacing w:line="240" w:lineRule="auto"/>
        <w:jc w:val="left"/>
        <w:rPr>
          <w:rFonts w:ascii="Open Sans" w:hAnsi="Open Sans" w:cs="Open Sans"/>
          <w:color w:val="374151"/>
          <w:kern w:val="0"/>
          <w:sz w:val="24"/>
        </w:rPr>
      </w:pPr>
      <w:r w:rsidRPr="004A0E45">
        <w:rPr>
          <w:rFonts w:ascii="Open Sans" w:hAnsi="Open Sans" w:cs="Open Sans"/>
          <w:color w:val="374151"/>
          <w:kern w:val="0"/>
          <w:sz w:val="24"/>
        </w:rPr>
        <w:lastRenderedPageBreak/>
        <w:t>其中，</w:t>
      </w:r>
      <w:r w:rsidRPr="004A0E45">
        <w:rPr>
          <w:rFonts w:ascii="Consolas" w:hAnsi="Consolas" w:cs="SimSun"/>
          <w:color w:val="374151"/>
          <w:kern w:val="0"/>
          <w:sz w:val="24"/>
        </w:rPr>
        <w:t>fit.conf</w:t>
      </w:r>
      <w:r w:rsidRPr="004A0E45">
        <w:rPr>
          <w:rFonts w:ascii="Open Sans" w:hAnsi="Open Sans" w:cs="Open Sans"/>
          <w:color w:val="374151"/>
          <w:kern w:val="0"/>
          <w:sz w:val="24"/>
        </w:rPr>
        <w:t>是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配置文件的内容，</w:t>
      </w:r>
      <w:r w:rsidRPr="004A0E45">
        <w:rPr>
          <w:rFonts w:ascii="Consolas" w:hAnsi="Consolas" w:cs="SimSun"/>
          <w:color w:val="374151"/>
          <w:kern w:val="0"/>
          <w:sz w:val="24"/>
        </w:rPr>
        <w:t>fit.itb</w:t>
      </w:r>
      <w:r w:rsidRPr="004A0E45">
        <w:rPr>
          <w:rFonts w:ascii="Open Sans" w:hAnsi="Open Sans" w:cs="Open Sans"/>
          <w:color w:val="374151"/>
          <w:kern w:val="0"/>
          <w:sz w:val="24"/>
        </w:rPr>
        <w:t>是生成的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镜像文件。</w:t>
      </w:r>
    </w:p>
    <w:p w14:paraId="4968E2F2" w14:textId="77777777" w:rsidR="004A0E45" w:rsidRPr="004A0E45" w:rsidRDefault="004A0E45" w:rsidP="004A0E45">
      <w:pPr>
        <w:widowControl/>
        <w:numPr>
          <w:ilvl w:val="0"/>
          <w:numId w:val="81"/>
        </w:numPr>
        <w:shd w:val="clear" w:color="auto" w:fill="F7F7F8"/>
        <w:spacing w:line="240" w:lineRule="auto"/>
        <w:jc w:val="left"/>
        <w:rPr>
          <w:rFonts w:ascii="Open Sans" w:hAnsi="Open Sans" w:cs="Open Sans"/>
          <w:color w:val="374151"/>
          <w:kern w:val="0"/>
          <w:sz w:val="24"/>
        </w:rPr>
      </w:pPr>
      <w:r w:rsidRPr="004A0E45">
        <w:rPr>
          <w:rFonts w:ascii="Open Sans" w:hAnsi="Open Sans" w:cs="Open Sans"/>
          <w:color w:val="374151"/>
          <w:kern w:val="0"/>
          <w:sz w:val="24"/>
        </w:rPr>
        <w:t>验证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镜像：</w:t>
      </w:r>
    </w:p>
    <w:p w14:paraId="57D72731" w14:textId="77777777" w:rsidR="004A0E45" w:rsidRPr="004A0E45" w:rsidRDefault="004A0E45" w:rsidP="004A0E45">
      <w:pPr>
        <w:widowControl/>
        <w:shd w:val="clear" w:color="auto" w:fill="34354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hAnsi="Consolas" w:cs="SimSun"/>
          <w:color w:val="D9D9E3"/>
          <w:kern w:val="0"/>
          <w:sz w:val="18"/>
          <w:szCs w:val="18"/>
        </w:rPr>
      </w:pPr>
      <w:r w:rsidRPr="004A0E45">
        <w:rPr>
          <w:rFonts w:ascii="Consolas" w:hAnsi="Consolas" w:cs="SimSun"/>
          <w:color w:val="D9D9E3"/>
          <w:kern w:val="0"/>
          <w:sz w:val="18"/>
          <w:szCs w:val="18"/>
        </w:rPr>
        <w:t>复制代码</w:t>
      </w:r>
    </w:p>
    <w:p w14:paraId="7407755D" w14:textId="77777777" w:rsidR="004A0E45" w:rsidRPr="004A0E45" w:rsidRDefault="004A0E45" w:rsidP="004A0E45">
      <w:pPr>
        <w:widowControl/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hAnsi="Consolas" w:cs="SimSun"/>
          <w:color w:val="C0C5CE"/>
          <w:kern w:val="0"/>
          <w:sz w:val="24"/>
          <w:shd w:val="clear" w:color="auto" w:fill="1C1D21"/>
        </w:rPr>
      </w:pPr>
      <w:r w:rsidRPr="004A0E45">
        <w:rPr>
          <w:rFonts w:ascii="Consolas" w:hAnsi="Consolas" w:cs="SimSun"/>
          <w:color w:val="EE7C2B"/>
          <w:kern w:val="0"/>
          <w:sz w:val="24"/>
          <w:shd w:val="clear" w:color="auto" w:fill="1C1D21"/>
        </w:rPr>
        <w:t>fit_check_sign</w:t>
      </w:r>
      <w:r w:rsidRPr="004A0E45">
        <w:rPr>
          <w:rFonts w:ascii="Consolas" w:hAnsi="Consolas" w:cs="SimSun"/>
          <w:color w:val="C0C5CE"/>
          <w:kern w:val="0"/>
          <w:sz w:val="24"/>
          <w:shd w:val="clear" w:color="auto" w:fill="1C1D21"/>
        </w:rPr>
        <w:t xml:space="preserve"> fit.itb</w:t>
      </w:r>
    </w:p>
    <w:p w14:paraId="5D2E6692" w14:textId="77777777" w:rsidR="004A0E45" w:rsidRPr="004A0E45" w:rsidRDefault="004A0E45" w:rsidP="004A0E45">
      <w:pPr>
        <w:widowControl/>
        <w:shd w:val="clear" w:color="auto" w:fill="F7F7F8"/>
        <w:spacing w:line="240" w:lineRule="auto"/>
        <w:jc w:val="left"/>
        <w:rPr>
          <w:rFonts w:ascii="Open Sans" w:hAnsi="Open Sans" w:cs="Open Sans"/>
          <w:color w:val="374151"/>
          <w:kern w:val="0"/>
          <w:sz w:val="24"/>
        </w:rPr>
      </w:pPr>
      <w:r w:rsidRPr="004A0E45">
        <w:rPr>
          <w:rFonts w:ascii="Open Sans" w:hAnsi="Open Sans" w:cs="Open Sans"/>
          <w:color w:val="374151"/>
          <w:kern w:val="0"/>
          <w:sz w:val="24"/>
        </w:rPr>
        <w:t>其中，</w:t>
      </w:r>
      <w:r w:rsidRPr="004A0E45">
        <w:rPr>
          <w:rFonts w:ascii="Consolas" w:hAnsi="Consolas" w:cs="SimSun"/>
          <w:color w:val="374151"/>
          <w:kern w:val="0"/>
          <w:sz w:val="24"/>
        </w:rPr>
        <w:t>fit.itb</w:t>
      </w:r>
      <w:r w:rsidRPr="004A0E45">
        <w:rPr>
          <w:rFonts w:ascii="Open Sans" w:hAnsi="Open Sans" w:cs="Open Sans"/>
          <w:color w:val="374151"/>
          <w:kern w:val="0"/>
          <w:sz w:val="24"/>
        </w:rPr>
        <w:t>是要验证的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镜像文件。</w:t>
      </w:r>
    </w:p>
    <w:p w14:paraId="5821DD8F" w14:textId="77777777" w:rsidR="004A0E45" w:rsidRPr="004A0E45" w:rsidRDefault="004A0E45" w:rsidP="004A0E45">
      <w:pPr>
        <w:widowControl/>
        <w:numPr>
          <w:ilvl w:val="0"/>
          <w:numId w:val="82"/>
        </w:numPr>
        <w:shd w:val="clear" w:color="auto" w:fill="F7F7F8"/>
        <w:spacing w:line="240" w:lineRule="auto"/>
        <w:jc w:val="left"/>
        <w:rPr>
          <w:rFonts w:ascii="Open Sans" w:hAnsi="Open Sans" w:cs="Open Sans"/>
          <w:color w:val="374151"/>
          <w:kern w:val="0"/>
          <w:sz w:val="24"/>
        </w:rPr>
      </w:pPr>
      <w:r w:rsidRPr="004A0E45">
        <w:rPr>
          <w:rFonts w:ascii="Open Sans" w:hAnsi="Open Sans" w:cs="Open Sans"/>
          <w:color w:val="374151"/>
          <w:kern w:val="0"/>
          <w:sz w:val="24"/>
        </w:rPr>
        <w:t>引导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镜像：</w:t>
      </w:r>
    </w:p>
    <w:p w14:paraId="263D8DB8" w14:textId="77777777" w:rsidR="004A0E45" w:rsidRPr="004A0E45" w:rsidRDefault="004A0E45" w:rsidP="004A0E45">
      <w:pPr>
        <w:widowControl/>
        <w:shd w:val="clear" w:color="auto" w:fill="34354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hAnsi="Consolas" w:cs="SimSun"/>
          <w:color w:val="D9D9E3"/>
          <w:kern w:val="0"/>
          <w:sz w:val="18"/>
          <w:szCs w:val="18"/>
        </w:rPr>
      </w:pPr>
      <w:r w:rsidRPr="004A0E45">
        <w:rPr>
          <w:rFonts w:ascii="Consolas" w:hAnsi="Consolas" w:cs="SimSun"/>
          <w:color w:val="D9D9E3"/>
          <w:kern w:val="0"/>
          <w:sz w:val="18"/>
          <w:szCs w:val="18"/>
        </w:rPr>
        <w:t>复制代码</w:t>
      </w:r>
    </w:p>
    <w:p w14:paraId="22728C5C" w14:textId="77777777" w:rsidR="004A0E45" w:rsidRPr="004A0E45" w:rsidRDefault="004A0E45" w:rsidP="004A0E45">
      <w:pPr>
        <w:widowControl/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hAnsi="Consolas" w:cs="SimSun"/>
          <w:color w:val="C0C5CE"/>
          <w:kern w:val="0"/>
          <w:sz w:val="24"/>
          <w:shd w:val="clear" w:color="auto" w:fill="1C1D21"/>
        </w:rPr>
      </w:pPr>
      <w:r w:rsidRPr="004A0E45">
        <w:rPr>
          <w:rFonts w:ascii="Consolas" w:hAnsi="Consolas" w:cs="SimSun"/>
          <w:color w:val="C0C5CE"/>
          <w:kern w:val="0"/>
          <w:sz w:val="24"/>
          <w:shd w:val="clear" w:color="auto" w:fill="1C1D21"/>
        </w:rPr>
        <w:t xml:space="preserve">bootm </w:t>
      </w:r>
      <w:r w:rsidRPr="004A0E45">
        <w:rPr>
          <w:rFonts w:ascii="Consolas" w:hAnsi="Consolas" w:cs="SimSun"/>
          <w:color w:val="EB3C54"/>
          <w:kern w:val="0"/>
          <w:sz w:val="24"/>
          <w:shd w:val="clear" w:color="auto" w:fill="1C1D21"/>
        </w:rPr>
        <w:t>&lt;fit_addr&gt;</w:t>
      </w:r>
    </w:p>
    <w:p w14:paraId="1F7F67F6" w14:textId="77777777" w:rsidR="004A0E45" w:rsidRPr="004A0E45" w:rsidRDefault="004A0E45" w:rsidP="004A0E45">
      <w:pPr>
        <w:widowControl/>
        <w:shd w:val="clear" w:color="auto" w:fill="F7F7F8"/>
        <w:spacing w:line="240" w:lineRule="auto"/>
        <w:jc w:val="left"/>
        <w:rPr>
          <w:rFonts w:ascii="Open Sans" w:hAnsi="Open Sans" w:cs="Open Sans"/>
          <w:color w:val="374151"/>
          <w:kern w:val="0"/>
          <w:sz w:val="24"/>
        </w:rPr>
      </w:pPr>
      <w:r w:rsidRPr="004A0E45">
        <w:rPr>
          <w:rFonts w:ascii="Open Sans" w:hAnsi="Open Sans" w:cs="Open Sans"/>
          <w:color w:val="374151"/>
          <w:kern w:val="0"/>
          <w:sz w:val="24"/>
        </w:rPr>
        <w:t>其中，</w:t>
      </w:r>
      <w:r w:rsidRPr="004A0E45">
        <w:rPr>
          <w:rFonts w:ascii="Consolas" w:hAnsi="Consolas" w:cs="SimSun"/>
          <w:color w:val="374151"/>
          <w:kern w:val="0"/>
          <w:sz w:val="24"/>
        </w:rPr>
        <w:t>&lt;fit_addr&gt;</w:t>
      </w:r>
      <w:r w:rsidRPr="004A0E45">
        <w:rPr>
          <w:rFonts w:ascii="Open Sans" w:hAnsi="Open Sans" w:cs="Open Sans"/>
          <w:color w:val="374151"/>
          <w:kern w:val="0"/>
          <w:sz w:val="24"/>
        </w:rPr>
        <w:t>是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镜像在内存中的起始地址。</w:t>
      </w:r>
    </w:p>
    <w:p w14:paraId="75C4073B" w14:textId="77777777" w:rsidR="004A0E45" w:rsidRPr="004A0E45" w:rsidRDefault="004A0E45" w:rsidP="004A0E45">
      <w:pPr>
        <w:widowControl/>
        <w:shd w:val="clear" w:color="auto" w:fill="F7F7F8"/>
        <w:spacing w:line="240" w:lineRule="auto"/>
        <w:jc w:val="left"/>
        <w:rPr>
          <w:rFonts w:ascii="Open Sans" w:hAnsi="Open Sans" w:cs="Open Sans"/>
          <w:color w:val="374151"/>
          <w:kern w:val="0"/>
          <w:sz w:val="24"/>
        </w:rPr>
      </w:pPr>
      <w:r w:rsidRPr="004A0E45">
        <w:rPr>
          <w:rFonts w:ascii="Open Sans" w:hAnsi="Open Sans" w:cs="Open Sans"/>
          <w:color w:val="374151"/>
          <w:kern w:val="0"/>
          <w:sz w:val="24"/>
        </w:rPr>
        <w:t>注意：在使用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工具之前，需要确保</w:t>
      </w:r>
      <w:r w:rsidRPr="004A0E45">
        <w:rPr>
          <w:rFonts w:ascii="Open Sans" w:hAnsi="Open Sans" w:cs="Open Sans"/>
          <w:color w:val="374151"/>
          <w:kern w:val="0"/>
          <w:sz w:val="24"/>
        </w:rPr>
        <w:t>U-Boot</w:t>
      </w:r>
      <w:r w:rsidRPr="004A0E45">
        <w:rPr>
          <w:rFonts w:ascii="Open Sans" w:hAnsi="Open Sans" w:cs="Open Sans"/>
          <w:color w:val="374151"/>
          <w:kern w:val="0"/>
          <w:sz w:val="24"/>
        </w:rPr>
        <w:t>已经正确配置了相关的编译选项，并且支持</w:t>
      </w:r>
      <w:r w:rsidRPr="004A0E45">
        <w:rPr>
          <w:rFonts w:ascii="Open Sans" w:hAnsi="Open Sans" w:cs="Open Sans"/>
          <w:color w:val="374151"/>
          <w:kern w:val="0"/>
          <w:sz w:val="24"/>
        </w:rPr>
        <w:t>FIT</w:t>
      </w:r>
      <w:r w:rsidRPr="004A0E45">
        <w:rPr>
          <w:rFonts w:ascii="Open Sans" w:hAnsi="Open Sans" w:cs="Open Sans"/>
          <w:color w:val="374151"/>
          <w:kern w:val="0"/>
          <w:sz w:val="24"/>
        </w:rPr>
        <w:t>格式镜像的处理和引导功能。</w:t>
      </w:r>
    </w:p>
    <w:p w14:paraId="0CD8636E" w14:textId="77777777" w:rsidR="004A0E45" w:rsidRDefault="004A0E45" w:rsidP="00755C20"/>
    <w:p w14:paraId="3E0B5D31" w14:textId="77777777" w:rsidR="00DC0EE9" w:rsidRDefault="00DC0EE9" w:rsidP="00755C20"/>
    <w:p w14:paraId="2F8266F6" w14:textId="77777777" w:rsidR="00DC0EE9" w:rsidRDefault="00DC0EE9" w:rsidP="00DC0EE9">
      <w:r>
        <w:t>$dumpimage -l image.ub</w:t>
      </w:r>
    </w:p>
    <w:p w14:paraId="38B4AFED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>FIT description: Kernel fitImage for PetaLinux/5.15.36+git999/zynqmp-generic</w:t>
      </w:r>
    </w:p>
    <w:p w14:paraId="06CDF8A8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>Created:         Mon Dec 20 10:57:12 2021</w:t>
      </w:r>
    </w:p>
    <w:p w14:paraId="26C90B8A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Image 0 (kernel-1)</w:t>
      </w:r>
    </w:p>
    <w:p w14:paraId="09CC840E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Description:  Linux kernel</w:t>
      </w:r>
    </w:p>
    <w:p w14:paraId="05F2B52D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Created:      Mon Dec 20 10:57:12 2021</w:t>
      </w:r>
    </w:p>
    <w:p w14:paraId="4B1D39A4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Type:         Kernel Image</w:t>
      </w:r>
    </w:p>
    <w:p w14:paraId="3B392E8E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Compression:  gzip compressed</w:t>
      </w:r>
    </w:p>
    <w:p w14:paraId="1BBBDF98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Data Size:    9241226 Bytes = 9024.63 KiB = 8.81 MiB</w:t>
      </w:r>
    </w:p>
    <w:p w14:paraId="117D942D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Architecture: AArch64</w:t>
      </w:r>
    </w:p>
    <w:p w14:paraId="19AA408A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OS:           Linux</w:t>
      </w:r>
    </w:p>
    <w:p w14:paraId="337ABED5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Load Address: 0x00200000</w:t>
      </w:r>
    </w:p>
    <w:p w14:paraId="06F7BCE9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Entry Point:  0x00200000</w:t>
      </w:r>
    </w:p>
    <w:p w14:paraId="6916EDB7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lastRenderedPageBreak/>
        <w:t xml:space="preserve">  Hash algo:    sha256</w:t>
      </w:r>
    </w:p>
    <w:p w14:paraId="2FAA72BA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Hash value:   6bc240c6404821a7ea143ffaf4121ac5205100a667e3ec8f6a4eeef0397ab34c</w:t>
      </w:r>
    </w:p>
    <w:p w14:paraId="39001CF7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Image 1 (fdt-system-top.dtb)</w:t>
      </w:r>
    </w:p>
    <w:p w14:paraId="54640FF0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Description:  Flattened Device Tree blob</w:t>
      </w:r>
    </w:p>
    <w:p w14:paraId="1DC44CB8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Created:      Mon Dec 20 10:57:12 2021</w:t>
      </w:r>
    </w:p>
    <w:p w14:paraId="0EC00337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Type:         Flat Device Tree</w:t>
      </w:r>
    </w:p>
    <w:p w14:paraId="77481CAF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Compression:  uncompressed</w:t>
      </w:r>
    </w:p>
    <w:p w14:paraId="24815F42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Data Size:    48563 Bytes = 47.42 KiB = 0.05 MiB</w:t>
      </w:r>
    </w:p>
    <w:p w14:paraId="12304038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Architecture: AArch64</w:t>
      </w:r>
    </w:p>
    <w:p w14:paraId="601C64A1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Hash algo:    sha256</w:t>
      </w:r>
    </w:p>
    <w:p w14:paraId="3C4D6ED9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Hash value:   221dbd3ca6d44bea77df62e90c1baefbdd9ddd62de385987f0dbba604e0ea266</w:t>
      </w:r>
    </w:p>
    <w:p w14:paraId="01A24610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Image 2 (ramdisk-1)</w:t>
      </w:r>
    </w:p>
    <w:p w14:paraId="49669560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Description:  petalinux-image-minimal</w:t>
      </w:r>
    </w:p>
    <w:p w14:paraId="7F7D5B3D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Created:      Mon Dec 20 10:57:12 2021</w:t>
      </w:r>
    </w:p>
    <w:p w14:paraId="072236E3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Type:         RAMDisk Image</w:t>
      </w:r>
    </w:p>
    <w:p w14:paraId="46A06287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Compression:  uncompressed</w:t>
      </w:r>
    </w:p>
    <w:p w14:paraId="11F0BA80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Data Size:    56334401 Bytes = 55014.06 KiB = 53.72 MiB</w:t>
      </w:r>
    </w:p>
    <w:p w14:paraId="5B2F71BA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Architecture: AArch64</w:t>
      </w:r>
    </w:p>
    <w:p w14:paraId="462AD35F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OS:           Linux</w:t>
      </w:r>
    </w:p>
    <w:p w14:paraId="73FBC571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Load Address: unavailable</w:t>
      </w:r>
    </w:p>
    <w:p w14:paraId="1CD26967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Entry Point:  unavailable</w:t>
      </w:r>
    </w:p>
    <w:p w14:paraId="4F2256E1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Hash algo:    sha256</w:t>
      </w:r>
    </w:p>
    <w:p w14:paraId="736BD3FF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Hash value:   14a04a37eb1b34f8ceac614a796a95392263659e6d152d352bf5c3acf5c5e029</w:t>
      </w:r>
    </w:p>
    <w:p w14:paraId="0AB0CAD0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Default Configuration: 'conf-system-top.dtb'</w:t>
      </w:r>
    </w:p>
    <w:p w14:paraId="3B6133B4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Configuration 0 (conf-system-top.dtb)</w:t>
      </w:r>
    </w:p>
    <w:p w14:paraId="1B094554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Description:  1 Linux kernel, FDT blob, ramdisk</w:t>
      </w:r>
    </w:p>
    <w:p w14:paraId="4DB55F30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Kernel:       kernel-1</w:t>
      </w:r>
    </w:p>
    <w:p w14:paraId="42118CB4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lastRenderedPageBreak/>
        <w:t xml:space="preserve">  Init Ramdisk: ramdisk-1</w:t>
      </w:r>
    </w:p>
    <w:p w14:paraId="364FAE2E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FDT:          fdt-system-top.dtb</w:t>
      </w:r>
    </w:p>
    <w:p w14:paraId="29D9FDEB" w14:textId="77777777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Hash algo:    sha256</w:t>
      </w:r>
    </w:p>
    <w:p w14:paraId="420C86E5" w14:textId="2AEEE6BB" w:rsidR="00DC0EE9" w:rsidRPr="00DC0EE9" w:rsidRDefault="00DC0EE9" w:rsidP="00DC0EE9">
      <w:pPr>
        <w:rPr>
          <w:sz w:val="13"/>
          <w:szCs w:val="13"/>
          <w:shd w:val="pct15" w:color="auto" w:fill="FFFFFF"/>
        </w:rPr>
      </w:pPr>
      <w:r w:rsidRPr="00DC0EE9">
        <w:rPr>
          <w:sz w:val="13"/>
          <w:szCs w:val="13"/>
          <w:shd w:val="pct15" w:color="auto" w:fill="FFFFFF"/>
        </w:rPr>
        <w:t xml:space="preserve">  Hash value:   unavailable</w:t>
      </w:r>
    </w:p>
    <w:p w14:paraId="36F753B3" w14:textId="77777777" w:rsidR="00DC0EE9" w:rsidRDefault="00DC0EE9" w:rsidP="00DC0EE9"/>
    <w:p w14:paraId="37A4F649" w14:textId="77777777" w:rsidR="00DC0EE9" w:rsidRDefault="00DC0EE9" w:rsidP="00755C20">
      <w:r w:rsidRPr="00DC0EE9">
        <w:t>dumpimage -T flat_dt -p 0 -o tracer.kernel image.ub</w:t>
      </w:r>
    </w:p>
    <w:p w14:paraId="7EC6BD0F" w14:textId="6667D00A" w:rsidR="00DC0EE9" w:rsidRDefault="00DC0EE9" w:rsidP="00755C20">
      <w:r w:rsidRPr="00DC0EE9">
        <w:t>dumpimage -T flat_dt -p 1 -o tracer.dtb image.ub</w:t>
      </w:r>
    </w:p>
    <w:p w14:paraId="5361971B" w14:textId="1180E5A4" w:rsidR="00DC0EE9" w:rsidRDefault="00DC0EE9" w:rsidP="00755C20">
      <w:r w:rsidRPr="00DC0EE9">
        <w:t>dumpimage -T flat_dt -p 2 -o tracer.rootfs.cpio.gz image.ub</w:t>
      </w:r>
    </w:p>
    <w:p w14:paraId="2FEEAA35" w14:textId="77777777" w:rsidR="00DC0EE9" w:rsidRDefault="00DC0EE9" w:rsidP="00755C20"/>
    <w:p w14:paraId="5340140A" w14:textId="77777777" w:rsidR="00AD03BF" w:rsidRDefault="00AD03BF" w:rsidP="00AD03BF">
      <w:pPr>
        <w:pStyle w:val="2"/>
      </w:pPr>
      <w:bookmarkStart w:id="38" w:name="_Toc146550586"/>
      <w:r>
        <w:rPr>
          <w:rFonts w:hint="eastAsia"/>
        </w:rPr>
        <w:t>u</w:t>
      </w:r>
      <w:r>
        <w:t>boot</w:t>
      </w:r>
      <w:r>
        <w:rPr>
          <w:rFonts w:hint="eastAsia"/>
        </w:rPr>
        <w:t>的压缩解压命令</w:t>
      </w:r>
      <w:bookmarkEnd w:id="38"/>
    </w:p>
    <w:p w14:paraId="204F2FC6" w14:textId="3A508D41" w:rsidR="00F11F0C" w:rsidRDefault="00F11F0C" w:rsidP="00F11F0C">
      <w:r>
        <w:rPr>
          <w:rFonts w:hint="eastAsia"/>
        </w:rPr>
        <w:t>解压后文件大小，存放在</w:t>
      </w:r>
      <w:r>
        <w:rPr>
          <w:rFonts w:hint="eastAsia"/>
        </w:rPr>
        <w:t>f</w:t>
      </w:r>
      <w:r>
        <w:t>ilesize</w:t>
      </w:r>
      <w:r>
        <w:rPr>
          <w:rFonts w:hint="eastAsia"/>
        </w:rPr>
        <w:t>环境变量里。</w:t>
      </w:r>
      <w:r w:rsidR="00B84213">
        <w:rPr>
          <w:rFonts w:hint="eastAsia"/>
        </w:rPr>
        <w:t>十六进制数。</w:t>
      </w:r>
    </w:p>
    <w:p w14:paraId="6A07AAF5" w14:textId="18697236" w:rsidR="00F11F0C" w:rsidRDefault="00F11F0C" w:rsidP="00F11F0C">
      <w:r>
        <w:t xml:space="preserve">echo ${filesize}                       </w:t>
      </w:r>
    </w:p>
    <w:p w14:paraId="36C63166" w14:textId="43366D98" w:rsidR="00F11F0C" w:rsidRDefault="00F11F0C" w:rsidP="00F11F0C">
      <w:r>
        <w:t>6c8a3f</w:t>
      </w:r>
    </w:p>
    <w:p w14:paraId="05FEBB70" w14:textId="77777777" w:rsidR="00F11F0C" w:rsidRDefault="00F11F0C" w:rsidP="00F11F0C"/>
    <w:p w14:paraId="00ECFC05" w14:textId="77777777" w:rsidR="00F11F0C" w:rsidRPr="00F11F0C" w:rsidRDefault="00F11F0C" w:rsidP="00F11F0C"/>
    <w:p w14:paraId="5C4D9381" w14:textId="77777777" w:rsidR="00AD03BF" w:rsidRDefault="00AD03BF" w:rsidP="00AD03BF">
      <w:pPr>
        <w:pStyle w:val="3"/>
      </w:pPr>
      <w:bookmarkStart w:id="39" w:name="_Toc146550587"/>
      <w:r>
        <w:t>lzmadec</w:t>
      </w:r>
      <w:bookmarkEnd w:id="39"/>
      <w:r>
        <w:t xml:space="preserve">   </w:t>
      </w:r>
    </w:p>
    <w:p w14:paraId="2720ADD5" w14:textId="77777777" w:rsidR="00AD03BF" w:rsidRDefault="00AD03BF" w:rsidP="00AD03BF">
      <w:r>
        <w:t>lzmadec - lzma uncompress a memory region</w:t>
      </w:r>
    </w:p>
    <w:p w14:paraId="2BB9826C" w14:textId="77777777" w:rsidR="00AD03BF" w:rsidRDefault="00AD03BF" w:rsidP="00AD03BF"/>
    <w:p w14:paraId="06CD2C00" w14:textId="77777777" w:rsidR="00AD03BF" w:rsidRDefault="00AD03BF" w:rsidP="00AD03BF">
      <w:r>
        <w:t>Usage:</w:t>
      </w:r>
    </w:p>
    <w:p w14:paraId="081DA969" w14:textId="77777777" w:rsidR="00AD03BF" w:rsidRDefault="00AD03BF" w:rsidP="00AD03BF">
      <w:r>
        <w:t>lzmadec srcaddr dstaddr [dstsize]</w:t>
      </w:r>
    </w:p>
    <w:p w14:paraId="74F8D777" w14:textId="77777777" w:rsidR="00AD03BF" w:rsidRDefault="00AD03BF" w:rsidP="00AD03BF"/>
    <w:p w14:paraId="096EE486" w14:textId="77777777" w:rsidR="00AD03BF" w:rsidRDefault="00AD03BF" w:rsidP="00AD03BF">
      <w:pPr>
        <w:pStyle w:val="3"/>
      </w:pPr>
      <w:bookmarkStart w:id="40" w:name="_Toc146550588"/>
      <w:r>
        <w:t>gzwrite</w:t>
      </w:r>
      <w:bookmarkEnd w:id="40"/>
      <w:r>
        <w:t xml:space="preserve"> </w:t>
      </w:r>
    </w:p>
    <w:p w14:paraId="7E41988E" w14:textId="77777777" w:rsidR="00AD03BF" w:rsidRDefault="00AD03BF" w:rsidP="00AD03BF">
      <w:r>
        <w:t>gzwrite - unzip and write memory to block device</w:t>
      </w:r>
    </w:p>
    <w:p w14:paraId="35868269" w14:textId="77777777" w:rsidR="00AD03BF" w:rsidRDefault="00AD03BF" w:rsidP="00AD03BF"/>
    <w:p w14:paraId="0445D5AF" w14:textId="77777777" w:rsidR="00AD03BF" w:rsidRDefault="00AD03BF" w:rsidP="00AD03BF">
      <w:r>
        <w:t>Usage:</w:t>
      </w:r>
    </w:p>
    <w:p w14:paraId="06233E65" w14:textId="77777777" w:rsidR="00AD03BF" w:rsidRDefault="00AD03BF" w:rsidP="00AD03BF">
      <w:r>
        <w:lastRenderedPageBreak/>
        <w:t>gzwrite &lt;interface&gt; &lt;dev&gt; &lt;addr&gt; length [wbuf=1M [offs=0 [outsize=0]]]</w:t>
      </w:r>
    </w:p>
    <w:p w14:paraId="111D556D" w14:textId="77777777" w:rsidR="00AD03BF" w:rsidRDefault="00AD03BF" w:rsidP="00AD03BF">
      <w:r>
        <w:t xml:space="preserve">        wbuf is the size in bytes (hex) of write buffer</w:t>
      </w:r>
    </w:p>
    <w:p w14:paraId="2D62FAEF" w14:textId="77777777" w:rsidR="00AD03BF" w:rsidRDefault="00AD03BF" w:rsidP="00AD03BF">
      <w:r>
        <w:t xml:space="preserve">                and should be padded to erase size for SSDs</w:t>
      </w:r>
    </w:p>
    <w:p w14:paraId="49416F7A" w14:textId="77777777" w:rsidR="00AD03BF" w:rsidRDefault="00AD03BF" w:rsidP="00AD03BF">
      <w:r>
        <w:t xml:space="preserve">        offs is the output start offset in bytes (hex)</w:t>
      </w:r>
    </w:p>
    <w:p w14:paraId="6E5E6E30" w14:textId="77777777" w:rsidR="00AD03BF" w:rsidRDefault="00AD03BF" w:rsidP="00AD03BF">
      <w:r>
        <w:t xml:space="preserve">        outsize is the size of the expected output (hex bytes)</w:t>
      </w:r>
    </w:p>
    <w:p w14:paraId="37B62398" w14:textId="77777777" w:rsidR="00AD03BF" w:rsidRDefault="00AD03BF" w:rsidP="00AD03BF">
      <w:r>
        <w:t xml:space="preserve">                and is required for files with uncompressed lengths</w:t>
      </w:r>
    </w:p>
    <w:p w14:paraId="6180574F" w14:textId="77777777" w:rsidR="00AD03BF" w:rsidRDefault="00AD03BF" w:rsidP="00AD03BF">
      <w:r>
        <w:t xml:space="preserve">                4 GiB or larger</w:t>
      </w:r>
    </w:p>
    <w:p w14:paraId="13A24A6B" w14:textId="77777777" w:rsidR="00AD03BF" w:rsidRDefault="00AD03BF" w:rsidP="00AD03BF"/>
    <w:p w14:paraId="540DA0BE" w14:textId="77777777" w:rsidR="00AD03BF" w:rsidRDefault="00AD03BF" w:rsidP="00AD03BF">
      <w:pPr>
        <w:pStyle w:val="3"/>
      </w:pPr>
      <w:bookmarkStart w:id="41" w:name="_Toc146550589"/>
      <w:r>
        <w:t>unlz4</w:t>
      </w:r>
      <w:bookmarkEnd w:id="41"/>
      <w:r>
        <w:t xml:space="preserve">   </w:t>
      </w:r>
    </w:p>
    <w:p w14:paraId="29DC89DE" w14:textId="77777777" w:rsidR="00AD03BF" w:rsidRDefault="00AD03BF" w:rsidP="00AD03BF">
      <w:r>
        <w:t>unlz4 - lz4 uncompress a memory region</w:t>
      </w:r>
    </w:p>
    <w:p w14:paraId="0CA1D242" w14:textId="77777777" w:rsidR="00AD03BF" w:rsidRDefault="00AD03BF" w:rsidP="00AD03BF"/>
    <w:p w14:paraId="370BE1D4" w14:textId="77777777" w:rsidR="00AD03BF" w:rsidRDefault="00AD03BF" w:rsidP="00AD03BF">
      <w:r>
        <w:t>Usage:</w:t>
      </w:r>
    </w:p>
    <w:p w14:paraId="5DE3502A" w14:textId="77777777" w:rsidR="00AD03BF" w:rsidRDefault="00AD03BF" w:rsidP="00AD03BF">
      <w:r>
        <w:t>unlz4 srcaddr dstaddr dstsize</w:t>
      </w:r>
    </w:p>
    <w:p w14:paraId="74874667" w14:textId="77777777" w:rsidR="00AD03BF" w:rsidRDefault="00AD03BF" w:rsidP="00AD03BF">
      <w:r>
        <w:t>NOTE: Specify the destination size that is sufficiently larger</w:t>
      </w:r>
    </w:p>
    <w:p w14:paraId="04A4D3E2" w14:textId="77777777" w:rsidR="00AD03BF" w:rsidRDefault="00AD03BF" w:rsidP="00AD03BF">
      <w:r>
        <w:t xml:space="preserve"> than the source size.</w:t>
      </w:r>
    </w:p>
    <w:p w14:paraId="42613F52" w14:textId="77777777" w:rsidR="00AD03BF" w:rsidRDefault="00AD03BF" w:rsidP="00AD03BF"/>
    <w:p w14:paraId="27C70BCD" w14:textId="77777777" w:rsidR="00AD03BF" w:rsidRDefault="00AD03BF" w:rsidP="00AD03BF">
      <w:pPr>
        <w:pStyle w:val="3"/>
      </w:pPr>
      <w:bookmarkStart w:id="42" w:name="_Toc146550590"/>
      <w:r>
        <w:t>unzip</w:t>
      </w:r>
      <w:bookmarkEnd w:id="42"/>
      <w:r>
        <w:t xml:space="preserve"> </w:t>
      </w:r>
    </w:p>
    <w:p w14:paraId="1A1C773D" w14:textId="77777777" w:rsidR="00AD03BF" w:rsidRDefault="00AD03BF" w:rsidP="00AD03BF">
      <w:r>
        <w:t>unzip - unzip a memory region</w:t>
      </w:r>
    </w:p>
    <w:p w14:paraId="511728BD" w14:textId="77777777" w:rsidR="00AD03BF" w:rsidRDefault="00AD03BF" w:rsidP="00AD03BF"/>
    <w:p w14:paraId="0082C2BD" w14:textId="77777777" w:rsidR="00AD03BF" w:rsidRDefault="00AD03BF" w:rsidP="00AD03BF">
      <w:r>
        <w:t>Usage:</w:t>
      </w:r>
    </w:p>
    <w:p w14:paraId="33758B9A" w14:textId="77777777" w:rsidR="00AD03BF" w:rsidRDefault="00AD03BF" w:rsidP="00AD03BF">
      <w:r>
        <w:t>unzip srcaddr dstaddr [dstsize]</w:t>
      </w:r>
    </w:p>
    <w:p w14:paraId="3F795C9A" w14:textId="77777777" w:rsidR="00AD03BF" w:rsidRDefault="00AD03BF" w:rsidP="00AD03BF"/>
    <w:p w14:paraId="2DE25421" w14:textId="77777777" w:rsidR="00AD03BF" w:rsidRDefault="00AD03BF" w:rsidP="00AD03BF"/>
    <w:p w14:paraId="66292367" w14:textId="55A8D7E9" w:rsidR="00AD03BF" w:rsidRDefault="00B42BCE" w:rsidP="00B42BCE">
      <w:pPr>
        <w:pStyle w:val="1"/>
      </w:pPr>
      <w:bookmarkStart w:id="43" w:name="_Toc146550591"/>
      <w:r>
        <w:rPr>
          <w:rFonts w:hint="eastAsia"/>
        </w:rPr>
        <w:lastRenderedPageBreak/>
        <w:t>未</w:t>
      </w:r>
      <w:r w:rsidR="00173CED">
        <w:rPr>
          <w:rFonts w:hint="eastAsia"/>
        </w:rPr>
        <w:t>完成</w:t>
      </w:r>
      <w:r>
        <w:rPr>
          <w:rFonts w:hint="eastAsia"/>
        </w:rPr>
        <w:t>的工作</w:t>
      </w:r>
      <w:bookmarkEnd w:id="43"/>
    </w:p>
    <w:p w14:paraId="78DAAAAB" w14:textId="0C20EE68" w:rsidR="002853E8" w:rsidRDefault="002853E8" w:rsidP="002853E8">
      <w:pPr>
        <w:pStyle w:val="2"/>
        <w:rPr>
          <w:rFonts w:hint="eastAsia"/>
        </w:rPr>
      </w:pPr>
      <w:bookmarkStart w:id="44" w:name="_Toc146550592"/>
      <w:r>
        <w:t>Uboot</w:t>
      </w:r>
      <w:r>
        <w:rPr>
          <w:rFonts w:hint="eastAsia"/>
        </w:rPr>
        <w:t>中如果要从</w:t>
      </w:r>
      <w:r>
        <w:rPr>
          <w:rFonts w:hint="eastAsia"/>
        </w:rPr>
        <w:t>f</w:t>
      </w:r>
      <w:r>
        <w:t>lash</w:t>
      </w:r>
      <w:r>
        <w:rPr>
          <w:rFonts w:hint="eastAsia"/>
        </w:rPr>
        <w:t>中启动版本，需要实现一个</w:t>
      </w:r>
      <w:r w:rsidR="00F15AAA" w:rsidRPr="00F15AAA">
        <w:t>sfloadimg</w:t>
      </w:r>
      <w:r>
        <w:rPr>
          <w:rFonts w:hint="eastAsia"/>
        </w:rPr>
        <w:t>命令</w:t>
      </w:r>
      <w:bookmarkEnd w:id="44"/>
    </w:p>
    <w:p w14:paraId="694AFC1E" w14:textId="77777777" w:rsidR="00E96420" w:rsidRDefault="00086BA7" w:rsidP="002853E8">
      <w:r>
        <w:rPr>
          <w:rFonts w:hint="eastAsia"/>
        </w:rPr>
        <w:t>f</w:t>
      </w:r>
      <w:r>
        <w:t>lash</w:t>
      </w:r>
      <w:r>
        <w:rPr>
          <w:rFonts w:hint="eastAsia"/>
        </w:rPr>
        <w:t>中存放的版本</w:t>
      </w:r>
      <w:r w:rsidR="00E96420">
        <w:rPr>
          <w:rFonts w:hint="eastAsia"/>
        </w:rPr>
        <w:t>文件</w:t>
      </w:r>
      <w:r>
        <w:rPr>
          <w:rFonts w:hint="eastAsia"/>
        </w:rPr>
        <w:t>，</w:t>
      </w:r>
      <w:r w:rsidR="00E96420">
        <w:rPr>
          <w:rFonts w:hint="eastAsia"/>
        </w:rPr>
        <w:t>一般是放在一个个</w:t>
      </w:r>
      <w:r w:rsidR="00E96420">
        <w:rPr>
          <w:rFonts w:hint="eastAsia"/>
        </w:rPr>
        <w:t>f</w:t>
      </w:r>
      <w:r w:rsidR="00E96420">
        <w:t>lash</w:t>
      </w:r>
      <w:r w:rsidR="00E96420">
        <w:rPr>
          <w:rFonts w:hint="eastAsia"/>
        </w:rPr>
        <w:t>分区中，由于分区内文件大小不知道，所以一般需要使用</w:t>
      </w:r>
      <w:r w:rsidR="00E96420">
        <w:rPr>
          <w:rFonts w:hint="eastAsia"/>
        </w:rPr>
        <w:t>m</w:t>
      </w:r>
      <w:r w:rsidR="00E96420">
        <w:t>kimage</w:t>
      </w:r>
      <w:r w:rsidR="00E96420">
        <w:rPr>
          <w:rFonts w:hint="eastAsia"/>
        </w:rPr>
        <w:t>工具，给文件先增加一个</w:t>
      </w:r>
      <w:r w:rsidR="00E96420">
        <w:t>mkimage</w:t>
      </w:r>
      <w:r w:rsidR="00E96420">
        <w:rPr>
          <w:rFonts w:hint="eastAsia"/>
        </w:rPr>
        <w:t>格式的头，这样通过先读取文件头，便可以知道文件大小，从而可以读取完整文件。</w:t>
      </w:r>
    </w:p>
    <w:p w14:paraId="23529979" w14:textId="5F6A8209" w:rsidR="00B42BCE" w:rsidRDefault="00E96420" w:rsidP="00E96420">
      <w:r>
        <w:rPr>
          <w:rFonts w:hint="eastAsia"/>
        </w:rPr>
        <w:t>为此，我原计划增加一个</w:t>
      </w:r>
      <w:r>
        <w:rPr>
          <w:rFonts w:hint="eastAsia"/>
        </w:rPr>
        <w:t>s</w:t>
      </w:r>
      <w:r>
        <w:t>floadimg</w:t>
      </w:r>
      <w:r>
        <w:rPr>
          <w:rFonts w:hint="eastAsia"/>
        </w:rPr>
        <w:t>命令，来方便的读入含有</w:t>
      </w:r>
      <w:r>
        <w:rPr>
          <w:rFonts w:hint="eastAsia"/>
        </w:rPr>
        <w:t>m</w:t>
      </w:r>
      <w:r>
        <w:t>kimage</w:t>
      </w:r>
      <w:r>
        <w:rPr>
          <w:rFonts w:hint="eastAsia"/>
        </w:rPr>
        <w:t>格式头的文件到内存。但</w:t>
      </w:r>
      <w:r w:rsidR="00086BA7">
        <w:rPr>
          <w:rFonts w:hint="eastAsia"/>
        </w:rPr>
        <w:t>由于项目进度紧急，</w:t>
      </w:r>
      <w:r>
        <w:rPr>
          <w:rFonts w:hint="eastAsia"/>
        </w:rPr>
        <w:t>工作被打断，</w:t>
      </w:r>
      <w:r w:rsidR="00086BA7">
        <w:rPr>
          <w:rFonts w:hint="eastAsia"/>
        </w:rPr>
        <w:t>且从</w:t>
      </w:r>
      <w:r w:rsidR="00086BA7">
        <w:rPr>
          <w:rFonts w:hint="eastAsia"/>
        </w:rPr>
        <w:t>f</w:t>
      </w:r>
      <w:r w:rsidR="00086BA7">
        <w:t>lash</w:t>
      </w:r>
      <w:r w:rsidR="00086BA7">
        <w:rPr>
          <w:rFonts w:hint="eastAsia"/>
        </w:rPr>
        <w:t>中引导版本的优先级低，所以此命令</w:t>
      </w:r>
      <w:r>
        <w:rPr>
          <w:rFonts w:hint="eastAsia"/>
        </w:rPr>
        <w:t>一直</w:t>
      </w:r>
      <w:r w:rsidR="00086BA7">
        <w:rPr>
          <w:rFonts w:hint="eastAsia"/>
        </w:rPr>
        <w:t>没有实现。</w:t>
      </w:r>
    </w:p>
    <w:p w14:paraId="1629140D" w14:textId="77777777" w:rsidR="00E96420" w:rsidRDefault="00E96420" w:rsidP="00E96420">
      <w:pPr>
        <w:rPr>
          <w:rFonts w:hint="eastAsia"/>
        </w:rPr>
      </w:pPr>
    </w:p>
    <w:p w14:paraId="1E53178D" w14:textId="4136F4AE" w:rsidR="00B40B8F" w:rsidRDefault="00B40B8F" w:rsidP="00E96420">
      <w:r>
        <w:rPr>
          <w:rFonts w:hint="eastAsia"/>
        </w:rPr>
        <w:t>实现方法很简单，就是要求先解析</w:t>
      </w:r>
      <w:r>
        <w:rPr>
          <w:rFonts w:hint="eastAsia"/>
        </w:rPr>
        <w:t>m</w:t>
      </w:r>
      <w:r>
        <w:t>kimage</w:t>
      </w:r>
      <w:r>
        <w:rPr>
          <w:rFonts w:hint="eastAsia"/>
        </w:rPr>
        <w:t>头</w:t>
      </w:r>
      <w:r w:rsidR="003115D1">
        <w:rPr>
          <w:rFonts w:hint="eastAsia"/>
        </w:rPr>
        <w:t>（</w:t>
      </w:r>
      <w:r w:rsidR="003115D1">
        <w:rPr>
          <w:rFonts w:hint="eastAsia"/>
        </w:rPr>
        <w:t>u</w:t>
      </w:r>
      <w:r w:rsidR="003115D1">
        <w:t>boot</w:t>
      </w:r>
      <w:r w:rsidR="003115D1">
        <w:rPr>
          <w:rFonts w:hint="eastAsia"/>
        </w:rPr>
        <w:t>里，有相应的</w:t>
      </w:r>
      <w:r w:rsidR="003115D1">
        <w:rPr>
          <w:rFonts w:hint="eastAsia"/>
        </w:rPr>
        <w:t>m</w:t>
      </w:r>
      <w:r w:rsidR="003115D1">
        <w:t>kimage</w:t>
      </w:r>
      <w:r w:rsidR="003115D1">
        <w:rPr>
          <w:rFonts w:hint="eastAsia"/>
        </w:rPr>
        <w:t>头的处理代码，参考使用即可。）</w:t>
      </w:r>
      <w:r>
        <w:rPr>
          <w:rFonts w:hint="eastAsia"/>
        </w:rPr>
        <w:t>，然后再读入完整文件即可。</w:t>
      </w:r>
    </w:p>
    <w:p w14:paraId="6C11013A" w14:textId="77777777" w:rsidR="00B40B8F" w:rsidRDefault="00B40B8F" w:rsidP="00B40B8F">
      <w:pPr>
        <w:pStyle w:val="af4"/>
        <w:ind w:left="840" w:firstLineChars="0" w:firstLine="0"/>
        <w:rPr>
          <w:rFonts w:hint="eastAsia"/>
        </w:rPr>
      </w:pPr>
    </w:p>
    <w:p w14:paraId="7064D345" w14:textId="77777777" w:rsidR="00B40B8F" w:rsidRPr="00B42BCE" w:rsidRDefault="00B40B8F" w:rsidP="002853E8">
      <w:pPr>
        <w:rPr>
          <w:rFonts w:hint="eastAsia"/>
        </w:rPr>
      </w:pPr>
    </w:p>
    <w:p w14:paraId="5B3BB96E" w14:textId="1D458BD0" w:rsidR="004A0E45" w:rsidRPr="00755C20" w:rsidRDefault="004A0E45" w:rsidP="004A0E45">
      <w:pPr>
        <w:pStyle w:val="1"/>
      </w:pPr>
      <w:bookmarkStart w:id="45" w:name="_Toc146550593"/>
      <w:r>
        <w:rPr>
          <w:rFonts w:hint="eastAsia"/>
        </w:rPr>
        <w:t>结束</w:t>
      </w:r>
      <w:bookmarkEnd w:id="45"/>
    </w:p>
    <w:sectPr w:rsidR="004A0E45" w:rsidRPr="00755C20" w:rsidSect="008747E5">
      <w:headerReference w:type="default" r:id="rId23"/>
      <w:footerReference w:type="default" r:id="rId24"/>
      <w:pgSz w:w="11906" w:h="16838"/>
      <w:pgMar w:top="1381" w:right="1361" w:bottom="1440" w:left="136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7B4AA" w14:textId="77777777" w:rsidR="00D6181D" w:rsidRDefault="00D6181D">
      <w:r>
        <w:separator/>
      </w:r>
    </w:p>
  </w:endnote>
  <w:endnote w:type="continuationSeparator" w:id="0">
    <w:p w14:paraId="06BDF5CE" w14:textId="77777777" w:rsidR="00D6181D" w:rsidRDefault="00D618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0B112" w14:textId="77777777" w:rsidR="000D6001" w:rsidRPr="009420B4" w:rsidRDefault="000D6001" w:rsidP="000B0E1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25BF4" w14:textId="77777777" w:rsidR="00D6181D" w:rsidRDefault="00D6181D">
      <w:r>
        <w:separator/>
      </w:r>
    </w:p>
  </w:footnote>
  <w:footnote w:type="continuationSeparator" w:id="0">
    <w:p w14:paraId="777808C0" w14:textId="77777777" w:rsidR="00D6181D" w:rsidRDefault="00D618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473FB" w14:textId="77777777" w:rsidR="000D6001" w:rsidRDefault="000D6001" w:rsidP="00C616FA">
    <w:pPr>
      <w:pStyle w:val="a9"/>
      <w:pBdr>
        <w:bottom w:val="none" w:sz="0" w:space="0" w:color="auto"/>
      </w:pBdr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AD01E" w14:textId="45F7615B" w:rsidR="000D6001" w:rsidRDefault="000D6001">
    <w:pPr>
      <w:pStyle w:val="a9"/>
    </w:pPr>
  </w:p>
  <w:tbl>
    <w:tblPr>
      <w:tblW w:w="5674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000" w:firstRow="0" w:lastRow="0" w:firstColumn="0" w:lastColumn="0" w:noHBand="0" w:noVBand="0"/>
    </w:tblPr>
    <w:tblGrid>
      <w:gridCol w:w="5902"/>
      <w:gridCol w:w="1223"/>
      <w:gridCol w:w="2267"/>
    </w:tblGrid>
    <w:tr w:rsidR="000D6001" w:rsidRPr="009278BF" w14:paraId="09E3C6BE" w14:textId="77777777" w:rsidTr="00694636">
      <w:trPr>
        <w:trHeight w:hRule="exact" w:val="270"/>
        <w:jc w:val="center"/>
      </w:trPr>
      <w:tc>
        <w:tcPr>
          <w:tcW w:w="5995" w:type="dxa"/>
          <w:vMerge w:val="restart"/>
          <w:vAlign w:val="center"/>
        </w:tcPr>
        <w:p w14:paraId="16BED9C1" w14:textId="77777777" w:rsidR="000D6001" w:rsidRPr="009278BF" w:rsidRDefault="000D6001" w:rsidP="005E3F9B">
          <w:pPr>
            <w:tabs>
              <w:tab w:val="left" w:pos="2130"/>
            </w:tabs>
            <w:jc w:val="right"/>
            <w:rPr>
              <w:rFonts w:ascii="SimSun" w:hAnsi="SimSun"/>
            </w:rPr>
          </w:pPr>
          <w:r>
            <w:rPr>
              <w:noProof/>
            </w:rPr>
            <w:drawing>
              <wp:inline distT="0" distB="0" distL="0" distR="0" wp14:anchorId="0852D1D0" wp14:editId="6C47D122">
                <wp:extent cx="3477891" cy="482600"/>
                <wp:effectExtent l="0" t="0" r="8890" b="0"/>
                <wp:docPr id="13" name="图片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D619BAF8-E6DC-728E-EFA7-AABF6DC39D34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1">
                          <a:extLst>
                            <a:ext uri="{FF2B5EF4-FFF2-40B4-BE49-F238E27FC236}">
                              <a16:creationId xmlns:a16="http://schemas.microsoft.com/office/drawing/2014/main" id="{D619BAF8-E6DC-728E-EFA7-AABF6DC39D34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79945" cy="4828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03" w:type="dxa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2B48633" w14:textId="77777777" w:rsidR="000D6001" w:rsidRPr="009278BF" w:rsidRDefault="000D6001" w:rsidP="005E3F9B">
          <w:pPr>
            <w:rPr>
              <w:rFonts w:ascii="SimSun" w:hAnsi="SimSun"/>
              <w:szCs w:val="21"/>
            </w:rPr>
          </w:pPr>
          <w:r w:rsidRPr="009278BF">
            <w:rPr>
              <w:rFonts w:ascii="SimSun" w:hAnsi="SimSun" w:hint="eastAsia"/>
              <w:szCs w:val="21"/>
            </w:rPr>
            <w:t>文件名称：</w:t>
          </w:r>
        </w:p>
      </w:tc>
      <w:tc>
        <w:tcPr>
          <w:tcW w:w="2890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28D1823" w14:textId="00ED38AE" w:rsidR="000D6001" w:rsidRPr="009278BF" w:rsidRDefault="000D6001" w:rsidP="005E3F9B">
          <w:pPr>
            <w:rPr>
              <w:rFonts w:ascii="SimSun" w:hAnsi="SimSun"/>
              <w:b/>
              <w:szCs w:val="21"/>
            </w:rPr>
          </w:pPr>
          <w:r>
            <w:rPr>
              <w:rFonts w:ascii="SimSun" w:hAnsi="SimSun" w:hint="eastAsia"/>
              <w:b/>
              <w:szCs w:val="21"/>
            </w:rPr>
            <w:t>S</w:t>
          </w:r>
          <w:r>
            <w:rPr>
              <w:rFonts w:ascii="SimSun" w:hAnsi="SimSun"/>
              <w:b/>
              <w:szCs w:val="21"/>
            </w:rPr>
            <w:t>HRD100</w:t>
          </w:r>
          <w:r w:rsidRPr="00694636">
            <w:rPr>
              <w:rFonts w:ascii="SimSun" w:hAnsi="SimSun" w:hint="eastAsia"/>
              <w:b/>
              <w:szCs w:val="21"/>
            </w:rPr>
            <w:t>嵌入式软件</w:t>
          </w:r>
          <w:r>
            <w:rPr>
              <w:rFonts w:ascii="SimSun" w:hAnsi="SimSun"/>
              <w:b/>
              <w:szCs w:val="21"/>
            </w:rPr>
            <w:t>设计</w:t>
          </w:r>
          <w:r w:rsidRPr="00694636">
            <w:rPr>
              <w:rFonts w:ascii="SimSun" w:hAnsi="SimSun" w:hint="eastAsia"/>
              <w:b/>
              <w:szCs w:val="21"/>
            </w:rPr>
            <w:t>说</w:t>
          </w:r>
          <w:r>
            <w:rPr>
              <w:rFonts w:ascii="SimSun" w:hAnsi="SimSun"/>
              <w:b/>
              <w:szCs w:val="21"/>
            </w:rPr>
            <w:t>明</w:t>
          </w:r>
        </w:p>
      </w:tc>
    </w:tr>
    <w:tr w:rsidR="000D6001" w:rsidRPr="009278BF" w14:paraId="20AC964B" w14:textId="77777777" w:rsidTr="00694636">
      <w:trPr>
        <w:trHeight w:hRule="exact" w:val="270"/>
        <w:jc w:val="center"/>
      </w:trPr>
      <w:tc>
        <w:tcPr>
          <w:tcW w:w="5995" w:type="dxa"/>
          <w:vMerge/>
          <w:vAlign w:val="center"/>
        </w:tcPr>
        <w:p w14:paraId="024C1A34" w14:textId="77777777" w:rsidR="000D6001" w:rsidRPr="009278BF" w:rsidRDefault="000D6001" w:rsidP="005E3F9B">
          <w:pPr>
            <w:spacing w:line="300" w:lineRule="exact"/>
            <w:jc w:val="right"/>
            <w:rPr>
              <w:rFonts w:ascii="Cambria" w:hAnsi="Cambria"/>
              <w:b/>
              <w:noProof/>
              <w:sz w:val="28"/>
              <w:szCs w:val="28"/>
            </w:rPr>
          </w:pPr>
        </w:p>
      </w:tc>
      <w:tc>
        <w:tcPr>
          <w:tcW w:w="1503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3C95F2B1" w14:textId="77777777" w:rsidR="000D6001" w:rsidRPr="009278BF" w:rsidRDefault="000D6001" w:rsidP="005E3F9B">
          <w:pPr>
            <w:rPr>
              <w:rFonts w:ascii="SimSun" w:hAnsi="SimSun"/>
              <w:szCs w:val="21"/>
            </w:rPr>
          </w:pPr>
          <w:r w:rsidRPr="009278BF">
            <w:rPr>
              <w:rFonts w:ascii="SimSun" w:hAnsi="SimSun" w:hint="eastAsia"/>
              <w:szCs w:val="21"/>
            </w:rPr>
            <w:t>文件编号:</w:t>
          </w:r>
        </w:p>
      </w:tc>
      <w:tc>
        <w:tcPr>
          <w:tcW w:w="2890" w:type="dxa"/>
          <w:tcBorders>
            <w:top w:val="single" w:sz="4" w:space="0" w:color="auto"/>
            <w:left w:val="single" w:sz="4" w:space="0" w:color="auto"/>
          </w:tcBorders>
          <w:vAlign w:val="center"/>
        </w:tcPr>
        <w:p w14:paraId="5F8C33D0" w14:textId="77777777" w:rsidR="000D6001" w:rsidRPr="009278BF" w:rsidRDefault="000D6001" w:rsidP="005E3F9B">
          <w:pPr>
            <w:rPr>
              <w:rFonts w:ascii="SimSun" w:hAnsi="SimSun"/>
              <w:szCs w:val="21"/>
            </w:rPr>
          </w:pPr>
        </w:p>
      </w:tc>
    </w:tr>
    <w:tr w:rsidR="000D6001" w:rsidRPr="009278BF" w14:paraId="0CFF6C80" w14:textId="77777777" w:rsidTr="00694636">
      <w:trPr>
        <w:trHeight w:hRule="exact" w:val="270"/>
        <w:jc w:val="center"/>
      </w:trPr>
      <w:tc>
        <w:tcPr>
          <w:tcW w:w="5995" w:type="dxa"/>
          <w:vMerge/>
        </w:tcPr>
        <w:p w14:paraId="180E8C06" w14:textId="77777777" w:rsidR="000D6001" w:rsidRPr="009278BF" w:rsidRDefault="000D6001" w:rsidP="005E3F9B">
          <w:pPr>
            <w:rPr>
              <w:sz w:val="20"/>
            </w:rPr>
          </w:pPr>
        </w:p>
      </w:tc>
      <w:tc>
        <w:tcPr>
          <w:tcW w:w="1503" w:type="dxa"/>
          <w:tcBorders>
            <w:right w:val="single" w:sz="4" w:space="0" w:color="auto"/>
          </w:tcBorders>
          <w:vAlign w:val="center"/>
        </w:tcPr>
        <w:p w14:paraId="011E6E51" w14:textId="77777777" w:rsidR="000D6001" w:rsidRPr="009278BF" w:rsidRDefault="000D6001" w:rsidP="005E3F9B">
          <w:pPr>
            <w:rPr>
              <w:rFonts w:ascii="SimSun" w:hAnsi="SimSun"/>
              <w:szCs w:val="21"/>
            </w:rPr>
          </w:pPr>
          <w:r w:rsidRPr="009278BF">
            <w:rPr>
              <w:rFonts w:ascii="SimSun" w:hAnsi="SimSun" w:hint="eastAsia"/>
              <w:szCs w:val="21"/>
            </w:rPr>
            <w:t>版    本：</w:t>
          </w:r>
        </w:p>
      </w:tc>
      <w:tc>
        <w:tcPr>
          <w:tcW w:w="2890" w:type="dxa"/>
          <w:tcBorders>
            <w:left w:val="single" w:sz="4" w:space="0" w:color="auto"/>
          </w:tcBorders>
          <w:vAlign w:val="center"/>
        </w:tcPr>
        <w:p w14:paraId="077ACC61" w14:textId="77777777" w:rsidR="000D6001" w:rsidRPr="009278BF" w:rsidRDefault="000D6001" w:rsidP="005E3F9B">
          <w:pPr>
            <w:rPr>
              <w:rFonts w:ascii="SimSun" w:hAnsi="SimSun"/>
              <w:szCs w:val="21"/>
            </w:rPr>
          </w:pPr>
          <w:r w:rsidRPr="009278BF">
            <w:rPr>
              <w:rFonts w:ascii="SimSun" w:hAnsi="SimSun"/>
              <w:szCs w:val="21"/>
            </w:rPr>
            <w:t>V</w:t>
          </w:r>
          <w:r>
            <w:rPr>
              <w:rFonts w:ascii="SimSun" w:hAnsi="SimSun"/>
              <w:szCs w:val="21"/>
            </w:rPr>
            <w:t>1</w:t>
          </w:r>
          <w:r w:rsidRPr="009278BF">
            <w:rPr>
              <w:rFonts w:ascii="SimSun" w:hAnsi="SimSun"/>
              <w:szCs w:val="21"/>
            </w:rPr>
            <w:t>.0</w:t>
          </w:r>
        </w:p>
      </w:tc>
    </w:tr>
    <w:tr w:rsidR="000D6001" w:rsidRPr="009278BF" w14:paraId="23FEFD94" w14:textId="77777777" w:rsidTr="00694636">
      <w:trPr>
        <w:trHeight w:hRule="exact" w:val="270"/>
        <w:jc w:val="center"/>
      </w:trPr>
      <w:tc>
        <w:tcPr>
          <w:tcW w:w="5995" w:type="dxa"/>
          <w:vMerge/>
        </w:tcPr>
        <w:p w14:paraId="3DF21F83" w14:textId="77777777" w:rsidR="000D6001" w:rsidRPr="009278BF" w:rsidRDefault="000D6001" w:rsidP="005E3F9B">
          <w:pPr>
            <w:rPr>
              <w:sz w:val="20"/>
            </w:rPr>
          </w:pPr>
        </w:p>
      </w:tc>
      <w:tc>
        <w:tcPr>
          <w:tcW w:w="1503" w:type="dxa"/>
          <w:tcBorders>
            <w:right w:val="single" w:sz="4" w:space="0" w:color="auto"/>
          </w:tcBorders>
          <w:vAlign w:val="center"/>
        </w:tcPr>
        <w:p w14:paraId="0CAFBED8" w14:textId="77777777" w:rsidR="000D6001" w:rsidRPr="009278BF" w:rsidRDefault="000D6001" w:rsidP="005E3F9B">
          <w:pPr>
            <w:rPr>
              <w:szCs w:val="21"/>
            </w:rPr>
          </w:pPr>
          <w:r w:rsidRPr="009278BF">
            <w:rPr>
              <w:rFonts w:ascii="SimSun" w:hAnsi="SimSun" w:hint="eastAsia"/>
              <w:szCs w:val="21"/>
            </w:rPr>
            <w:t>页    数：</w:t>
          </w:r>
          <w:r w:rsidRPr="009278BF">
            <w:rPr>
              <w:szCs w:val="21"/>
              <w:lang w:val="zh-CN"/>
            </w:rPr>
            <w:t xml:space="preserve"> </w:t>
          </w:r>
        </w:p>
      </w:tc>
      <w:tc>
        <w:tcPr>
          <w:tcW w:w="2890" w:type="dxa"/>
          <w:tcBorders>
            <w:left w:val="single" w:sz="4" w:space="0" w:color="auto"/>
          </w:tcBorders>
          <w:vAlign w:val="center"/>
        </w:tcPr>
        <w:p w14:paraId="4D3922F5" w14:textId="77777777" w:rsidR="000D6001" w:rsidRPr="009278BF" w:rsidRDefault="000D6001" w:rsidP="005E3F9B">
          <w:pPr>
            <w:rPr>
              <w:szCs w:val="21"/>
            </w:rPr>
          </w:pPr>
          <w:r w:rsidRPr="009278BF">
            <w:rPr>
              <w:rFonts w:ascii="SimSun" w:hAnsi="SimSun"/>
              <w:szCs w:val="21"/>
            </w:rPr>
            <w:fldChar w:fldCharType="begin"/>
          </w:r>
          <w:r w:rsidRPr="009278BF">
            <w:rPr>
              <w:rFonts w:ascii="SimSun" w:hAnsi="SimSun"/>
              <w:szCs w:val="21"/>
            </w:rPr>
            <w:instrText xml:space="preserve"> PAGE </w:instrText>
          </w:r>
          <w:r w:rsidRPr="009278BF">
            <w:rPr>
              <w:rFonts w:ascii="SimSun" w:hAnsi="SimSun"/>
              <w:szCs w:val="21"/>
            </w:rPr>
            <w:fldChar w:fldCharType="separate"/>
          </w:r>
          <w:r w:rsidR="00AB13BF">
            <w:rPr>
              <w:rFonts w:ascii="SimSun" w:hAnsi="SimSun"/>
              <w:noProof/>
              <w:szCs w:val="21"/>
            </w:rPr>
            <w:t>22</w:t>
          </w:r>
          <w:r w:rsidRPr="009278BF">
            <w:rPr>
              <w:rFonts w:ascii="SimSun" w:hAnsi="SimSun"/>
              <w:szCs w:val="21"/>
            </w:rPr>
            <w:fldChar w:fldCharType="end"/>
          </w:r>
          <w:r>
            <w:rPr>
              <w:rFonts w:ascii="SimSun" w:hAnsi="SimSun"/>
              <w:szCs w:val="21"/>
              <w:lang w:val="zh-CN"/>
            </w:rPr>
            <w:t>/</w:t>
          </w:r>
          <w:r w:rsidRPr="009278BF">
            <w:rPr>
              <w:rFonts w:ascii="SimSun" w:hAnsi="SimSun"/>
              <w:szCs w:val="21"/>
            </w:rPr>
            <w:fldChar w:fldCharType="begin"/>
          </w:r>
          <w:r w:rsidRPr="009278BF">
            <w:rPr>
              <w:rFonts w:ascii="SimSun" w:hAnsi="SimSun"/>
              <w:szCs w:val="21"/>
            </w:rPr>
            <w:instrText xml:space="preserve"> NUMPAGES  </w:instrText>
          </w:r>
          <w:r w:rsidRPr="009278BF">
            <w:rPr>
              <w:rFonts w:ascii="SimSun" w:hAnsi="SimSun"/>
              <w:szCs w:val="21"/>
            </w:rPr>
            <w:fldChar w:fldCharType="separate"/>
          </w:r>
          <w:r w:rsidR="00AB13BF">
            <w:rPr>
              <w:rFonts w:ascii="SimSun" w:hAnsi="SimSun"/>
              <w:noProof/>
              <w:szCs w:val="21"/>
            </w:rPr>
            <w:t>26</w:t>
          </w:r>
          <w:r w:rsidRPr="009278BF">
            <w:rPr>
              <w:rFonts w:ascii="SimSun" w:hAnsi="SimSun"/>
              <w:szCs w:val="21"/>
            </w:rPr>
            <w:fldChar w:fldCharType="end"/>
          </w:r>
        </w:p>
      </w:tc>
    </w:tr>
  </w:tbl>
  <w:p w14:paraId="6FB4D419" w14:textId="38523CE8" w:rsidR="000D6001" w:rsidRDefault="000D6001">
    <w:pPr>
      <w:pStyle w:val="a9"/>
    </w:pPr>
  </w:p>
  <w:p w14:paraId="2EC372AD" w14:textId="77777777" w:rsidR="000D6001" w:rsidRPr="009420B4" w:rsidRDefault="000D6001" w:rsidP="009420B4">
    <w:pPr>
      <w:pStyle w:val="a9"/>
      <w:jc w:val="right"/>
      <w:rPr>
        <w:sz w:val="21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45476"/>
    <w:multiLevelType w:val="hybridMultilevel"/>
    <w:tmpl w:val="DEF2860A"/>
    <w:lvl w:ilvl="0" w:tplc="190EB36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9540BC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CA09C8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0449C3"/>
    <w:multiLevelType w:val="multilevel"/>
    <w:tmpl w:val="EEBC2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4B4E0A"/>
    <w:multiLevelType w:val="multilevel"/>
    <w:tmpl w:val="7CBA8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E40624"/>
    <w:multiLevelType w:val="multilevel"/>
    <w:tmpl w:val="6772DB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F140D4"/>
    <w:multiLevelType w:val="hybridMultilevel"/>
    <w:tmpl w:val="67906F06"/>
    <w:lvl w:ilvl="0" w:tplc="BE86A1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41A6CBC"/>
    <w:multiLevelType w:val="hybridMultilevel"/>
    <w:tmpl w:val="5860D134"/>
    <w:lvl w:ilvl="0" w:tplc="F616325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449729A"/>
    <w:multiLevelType w:val="hybridMultilevel"/>
    <w:tmpl w:val="70BAF09A"/>
    <w:lvl w:ilvl="0" w:tplc="63DC4D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180B1E90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9BE37C0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9EE72A0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25B3790"/>
    <w:multiLevelType w:val="hybridMultilevel"/>
    <w:tmpl w:val="808E29C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22DF0305"/>
    <w:multiLevelType w:val="hybridMultilevel"/>
    <w:tmpl w:val="1584D9E2"/>
    <w:lvl w:ilvl="0" w:tplc="04090011">
      <w:start w:val="1"/>
      <w:numFmt w:val="decimal"/>
      <w:lvlText w:val="%1)"/>
      <w:lvlJc w:val="left"/>
      <w:pPr>
        <w:ind w:left="1780" w:hanging="420"/>
      </w:pPr>
    </w:lvl>
    <w:lvl w:ilvl="1" w:tplc="04090019" w:tentative="1">
      <w:start w:val="1"/>
      <w:numFmt w:val="lowerLetter"/>
      <w:lvlText w:val="%2)"/>
      <w:lvlJc w:val="left"/>
      <w:pPr>
        <w:ind w:left="2200" w:hanging="420"/>
      </w:pPr>
    </w:lvl>
    <w:lvl w:ilvl="2" w:tplc="0409001B" w:tentative="1">
      <w:start w:val="1"/>
      <w:numFmt w:val="lowerRoman"/>
      <w:lvlText w:val="%3."/>
      <w:lvlJc w:val="right"/>
      <w:pPr>
        <w:ind w:left="2620" w:hanging="420"/>
      </w:pPr>
    </w:lvl>
    <w:lvl w:ilvl="3" w:tplc="0409000F" w:tentative="1">
      <w:start w:val="1"/>
      <w:numFmt w:val="decimal"/>
      <w:lvlText w:val="%4."/>
      <w:lvlJc w:val="left"/>
      <w:pPr>
        <w:ind w:left="3040" w:hanging="420"/>
      </w:pPr>
    </w:lvl>
    <w:lvl w:ilvl="4" w:tplc="04090019" w:tentative="1">
      <w:start w:val="1"/>
      <w:numFmt w:val="lowerLetter"/>
      <w:lvlText w:val="%5)"/>
      <w:lvlJc w:val="left"/>
      <w:pPr>
        <w:ind w:left="3460" w:hanging="420"/>
      </w:pPr>
    </w:lvl>
    <w:lvl w:ilvl="5" w:tplc="0409001B" w:tentative="1">
      <w:start w:val="1"/>
      <w:numFmt w:val="lowerRoman"/>
      <w:lvlText w:val="%6."/>
      <w:lvlJc w:val="right"/>
      <w:pPr>
        <w:ind w:left="3880" w:hanging="420"/>
      </w:pPr>
    </w:lvl>
    <w:lvl w:ilvl="6" w:tplc="0409000F" w:tentative="1">
      <w:start w:val="1"/>
      <w:numFmt w:val="decimal"/>
      <w:lvlText w:val="%7."/>
      <w:lvlJc w:val="left"/>
      <w:pPr>
        <w:ind w:left="4300" w:hanging="420"/>
      </w:pPr>
    </w:lvl>
    <w:lvl w:ilvl="7" w:tplc="04090019" w:tentative="1">
      <w:start w:val="1"/>
      <w:numFmt w:val="lowerLetter"/>
      <w:lvlText w:val="%8)"/>
      <w:lvlJc w:val="left"/>
      <w:pPr>
        <w:ind w:left="4720" w:hanging="420"/>
      </w:pPr>
    </w:lvl>
    <w:lvl w:ilvl="8" w:tplc="0409001B" w:tentative="1">
      <w:start w:val="1"/>
      <w:numFmt w:val="lowerRoman"/>
      <w:lvlText w:val="%9."/>
      <w:lvlJc w:val="right"/>
      <w:pPr>
        <w:ind w:left="5140" w:hanging="420"/>
      </w:pPr>
    </w:lvl>
  </w:abstractNum>
  <w:abstractNum w:abstractNumId="14" w15:restartNumberingAfterBreak="0">
    <w:nsid w:val="25AA2C79"/>
    <w:multiLevelType w:val="hybridMultilevel"/>
    <w:tmpl w:val="5082FDEA"/>
    <w:lvl w:ilvl="0" w:tplc="90A23B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8D105CE"/>
    <w:multiLevelType w:val="hybridMultilevel"/>
    <w:tmpl w:val="C046C52A"/>
    <w:lvl w:ilvl="0" w:tplc="44DE6F4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C01643B"/>
    <w:multiLevelType w:val="hybridMultilevel"/>
    <w:tmpl w:val="5860D134"/>
    <w:lvl w:ilvl="0" w:tplc="F616325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F521F19"/>
    <w:multiLevelType w:val="hybridMultilevel"/>
    <w:tmpl w:val="1D489AD2"/>
    <w:lvl w:ilvl="0" w:tplc="449C96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30F27C48"/>
    <w:multiLevelType w:val="hybridMultilevel"/>
    <w:tmpl w:val="5082FDEA"/>
    <w:lvl w:ilvl="0" w:tplc="90A23B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B2A00A3"/>
    <w:multiLevelType w:val="hybridMultilevel"/>
    <w:tmpl w:val="4C105E06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8F704F88">
      <w:start w:val="1"/>
      <w:numFmt w:val="lowerLetter"/>
      <w:lvlText w:val="%2)"/>
      <w:lvlJc w:val="left"/>
      <w:pPr>
        <w:ind w:left="1360" w:hanging="440"/>
      </w:pPr>
      <w:rPr>
        <w:color w:val="000000" w:themeColor="text1"/>
      </w:rPr>
    </w:lvl>
    <w:lvl w:ilvl="2" w:tplc="04090011">
      <w:start w:val="1"/>
      <w:numFmt w:val="decimal"/>
      <w:lvlText w:val="%3)"/>
      <w:lvlJc w:val="lef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0" w15:restartNumberingAfterBreak="0">
    <w:nsid w:val="3E7E294B"/>
    <w:multiLevelType w:val="hybridMultilevel"/>
    <w:tmpl w:val="C6CAE96A"/>
    <w:lvl w:ilvl="0" w:tplc="43882CDE">
      <w:start w:val="1"/>
      <w:numFmt w:val="decimal"/>
      <w:lvlText w:val="（%1）"/>
      <w:lvlJc w:val="left"/>
      <w:pPr>
        <w:ind w:left="1296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456" w:hanging="440"/>
      </w:pPr>
    </w:lvl>
    <w:lvl w:ilvl="2" w:tplc="0409001B" w:tentative="1">
      <w:start w:val="1"/>
      <w:numFmt w:val="lowerRoman"/>
      <w:lvlText w:val="%3."/>
      <w:lvlJc w:val="right"/>
      <w:pPr>
        <w:ind w:left="1896" w:hanging="440"/>
      </w:pPr>
    </w:lvl>
    <w:lvl w:ilvl="3" w:tplc="0409000F" w:tentative="1">
      <w:start w:val="1"/>
      <w:numFmt w:val="decimal"/>
      <w:lvlText w:val="%4."/>
      <w:lvlJc w:val="left"/>
      <w:pPr>
        <w:ind w:left="2336" w:hanging="440"/>
      </w:pPr>
    </w:lvl>
    <w:lvl w:ilvl="4" w:tplc="04090019" w:tentative="1">
      <w:start w:val="1"/>
      <w:numFmt w:val="lowerLetter"/>
      <w:lvlText w:val="%5)"/>
      <w:lvlJc w:val="left"/>
      <w:pPr>
        <w:ind w:left="2776" w:hanging="440"/>
      </w:pPr>
    </w:lvl>
    <w:lvl w:ilvl="5" w:tplc="0409001B" w:tentative="1">
      <w:start w:val="1"/>
      <w:numFmt w:val="lowerRoman"/>
      <w:lvlText w:val="%6."/>
      <w:lvlJc w:val="right"/>
      <w:pPr>
        <w:ind w:left="3216" w:hanging="440"/>
      </w:pPr>
    </w:lvl>
    <w:lvl w:ilvl="6" w:tplc="0409000F" w:tentative="1">
      <w:start w:val="1"/>
      <w:numFmt w:val="decimal"/>
      <w:lvlText w:val="%7."/>
      <w:lvlJc w:val="left"/>
      <w:pPr>
        <w:ind w:left="3656" w:hanging="440"/>
      </w:pPr>
    </w:lvl>
    <w:lvl w:ilvl="7" w:tplc="04090019" w:tentative="1">
      <w:start w:val="1"/>
      <w:numFmt w:val="lowerLetter"/>
      <w:lvlText w:val="%8)"/>
      <w:lvlJc w:val="left"/>
      <w:pPr>
        <w:ind w:left="4096" w:hanging="440"/>
      </w:pPr>
    </w:lvl>
    <w:lvl w:ilvl="8" w:tplc="0409001B" w:tentative="1">
      <w:start w:val="1"/>
      <w:numFmt w:val="lowerRoman"/>
      <w:lvlText w:val="%9."/>
      <w:lvlJc w:val="right"/>
      <w:pPr>
        <w:ind w:left="4536" w:hanging="440"/>
      </w:pPr>
    </w:lvl>
  </w:abstractNum>
  <w:abstractNum w:abstractNumId="21" w15:restartNumberingAfterBreak="0">
    <w:nsid w:val="3E852E2C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EA623C3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0DB460E"/>
    <w:multiLevelType w:val="multilevel"/>
    <w:tmpl w:val="9AF2E15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28706EA"/>
    <w:multiLevelType w:val="hybridMultilevel"/>
    <w:tmpl w:val="8FBCB4FA"/>
    <w:lvl w:ilvl="0" w:tplc="95E4E45E">
      <w:start w:val="1"/>
      <w:numFmt w:val="decimal"/>
      <w:pStyle w:val="5"/>
      <w:lvlText w:val="%1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26F4B61A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26F4B61A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D">
      <w:start w:val="1"/>
      <w:numFmt w:val="bullet"/>
      <w:lvlText w:val="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48831928"/>
    <w:multiLevelType w:val="hybridMultilevel"/>
    <w:tmpl w:val="8AB6F8E8"/>
    <w:lvl w:ilvl="0" w:tplc="8F704F88">
      <w:start w:val="1"/>
      <w:numFmt w:val="lowerLetter"/>
      <w:lvlText w:val="%1)"/>
      <w:lvlJc w:val="left"/>
      <w:pPr>
        <w:ind w:left="1360" w:hanging="44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8D12C99"/>
    <w:multiLevelType w:val="multilevel"/>
    <w:tmpl w:val="6BF283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AEE45F6"/>
    <w:multiLevelType w:val="hybridMultilevel"/>
    <w:tmpl w:val="AA30A1CE"/>
    <w:lvl w:ilvl="0" w:tplc="90D6C636">
      <w:start w:val="1"/>
      <w:numFmt w:val="decimal"/>
      <w:lvlText w:val="%1"/>
      <w:lvlJc w:val="left"/>
      <w:pPr>
        <w:ind w:left="360" w:hanging="36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4D196FEC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D3F4066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3832062"/>
    <w:multiLevelType w:val="multilevel"/>
    <w:tmpl w:val="A1385D9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708"/>
        </w:tabs>
        <w:ind w:left="708" w:hanging="425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1" w15:restartNumberingAfterBreak="0">
    <w:nsid w:val="55101348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6BB054D"/>
    <w:multiLevelType w:val="hybridMultilevel"/>
    <w:tmpl w:val="1584D9E2"/>
    <w:lvl w:ilvl="0" w:tplc="04090011">
      <w:start w:val="1"/>
      <w:numFmt w:val="decimal"/>
      <w:lvlText w:val="%1)"/>
      <w:lvlJc w:val="left"/>
      <w:pPr>
        <w:ind w:left="1780" w:hanging="420"/>
      </w:pPr>
    </w:lvl>
    <w:lvl w:ilvl="1" w:tplc="04090019" w:tentative="1">
      <w:start w:val="1"/>
      <w:numFmt w:val="lowerLetter"/>
      <w:lvlText w:val="%2)"/>
      <w:lvlJc w:val="left"/>
      <w:pPr>
        <w:ind w:left="2200" w:hanging="420"/>
      </w:pPr>
    </w:lvl>
    <w:lvl w:ilvl="2" w:tplc="0409001B" w:tentative="1">
      <w:start w:val="1"/>
      <w:numFmt w:val="lowerRoman"/>
      <w:lvlText w:val="%3."/>
      <w:lvlJc w:val="right"/>
      <w:pPr>
        <w:ind w:left="2620" w:hanging="420"/>
      </w:pPr>
    </w:lvl>
    <w:lvl w:ilvl="3" w:tplc="0409000F" w:tentative="1">
      <w:start w:val="1"/>
      <w:numFmt w:val="decimal"/>
      <w:lvlText w:val="%4."/>
      <w:lvlJc w:val="left"/>
      <w:pPr>
        <w:ind w:left="3040" w:hanging="420"/>
      </w:pPr>
    </w:lvl>
    <w:lvl w:ilvl="4" w:tplc="04090019" w:tentative="1">
      <w:start w:val="1"/>
      <w:numFmt w:val="lowerLetter"/>
      <w:lvlText w:val="%5)"/>
      <w:lvlJc w:val="left"/>
      <w:pPr>
        <w:ind w:left="3460" w:hanging="420"/>
      </w:pPr>
    </w:lvl>
    <w:lvl w:ilvl="5" w:tplc="0409001B" w:tentative="1">
      <w:start w:val="1"/>
      <w:numFmt w:val="lowerRoman"/>
      <w:lvlText w:val="%6."/>
      <w:lvlJc w:val="right"/>
      <w:pPr>
        <w:ind w:left="3880" w:hanging="420"/>
      </w:pPr>
    </w:lvl>
    <w:lvl w:ilvl="6" w:tplc="0409000F" w:tentative="1">
      <w:start w:val="1"/>
      <w:numFmt w:val="decimal"/>
      <w:lvlText w:val="%7."/>
      <w:lvlJc w:val="left"/>
      <w:pPr>
        <w:ind w:left="4300" w:hanging="420"/>
      </w:pPr>
    </w:lvl>
    <w:lvl w:ilvl="7" w:tplc="04090019" w:tentative="1">
      <w:start w:val="1"/>
      <w:numFmt w:val="lowerLetter"/>
      <w:lvlText w:val="%8)"/>
      <w:lvlJc w:val="left"/>
      <w:pPr>
        <w:ind w:left="4720" w:hanging="420"/>
      </w:pPr>
    </w:lvl>
    <w:lvl w:ilvl="8" w:tplc="0409001B" w:tentative="1">
      <w:start w:val="1"/>
      <w:numFmt w:val="lowerRoman"/>
      <w:lvlText w:val="%9."/>
      <w:lvlJc w:val="right"/>
      <w:pPr>
        <w:ind w:left="5140" w:hanging="420"/>
      </w:pPr>
    </w:lvl>
  </w:abstractNum>
  <w:abstractNum w:abstractNumId="33" w15:restartNumberingAfterBreak="0">
    <w:nsid w:val="5A0408F5"/>
    <w:multiLevelType w:val="hybridMultilevel"/>
    <w:tmpl w:val="3A369B0C"/>
    <w:lvl w:ilvl="0" w:tplc="90A23B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5B034EE1"/>
    <w:multiLevelType w:val="hybridMultilevel"/>
    <w:tmpl w:val="87F8BC7E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35" w15:restartNumberingAfterBreak="0">
    <w:nsid w:val="5B631FF9"/>
    <w:multiLevelType w:val="hybridMultilevel"/>
    <w:tmpl w:val="56D0033E"/>
    <w:lvl w:ilvl="0" w:tplc="5BECF1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6" w15:restartNumberingAfterBreak="0">
    <w:nsid w:val="5C834812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ED4436A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70158AE"/>
    <w:multiLevelType w:val="hybridMultilevel"/>
    <w:tmpl w:val="1B9ED8DA"/>
    <w:lvl w:ilvl="0" w:tplc="5CF6CEE8">
      <w:start w:val="1"/>
      <w:numFmt w:val="decimal"/>
      <w:lvlText w:val="(%1)"/>
      <w:lvlJc w:val="left"/>
      <w:pPr>
        <w:ind w:left="17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90" w:hanging="440"/>
      </w:pPr>
    </w:lvl>
    <w:lvl w:ilvl="2" w:tplc="0409001B" w:tentative="1">
      <w:start w:val="1"/>
      <w:numFmt w:val="lowerRoman"/>
      <w:lvlText w:val="%3."/>
      <w:lvlJc w:val="right"/>
      <w:pPr>
        <w:ind w:left="2730" w:hanging="440"/>
      </w:pPr>
    </w:lvl>
    <w:lvl w:ilvl="3" w:tplc="0409000F" w:tentative="1">
      <w:start w:val="1"/>
      <w:numFmt w:val="decimal"/>
      <w:lvlText w:val="%4."/>
      <w:lvlJc w:val="left"/>
      <w:pPr>
        <w:ind w:left="3170" w:hanging="440"/>
      </w:pPr>
    </w:lvl>
    <w:lvl w:ilvl="4" w:tplc="04090019" w:tentative="1">
      <w:start w:val="1"/>
      <w:numFmt w:val="lowerLetter"/>
      <w:lvlText w:val="%5)"/>
      <w:lvlJc w:val="left"/>
      <w:pPr>
        <w:ind w:left="3610" w:hanging="440"/>
      </w:pPr>
    </w:lvl>
    <w:lvl w:ilvl="5" w:tplc="0409001B" w:tentative="1">
      <w:start w:val="1"/>
      <w:numFmt w:val="lowerRoman"/>
      <w:lvlText w:val="%6."/>
      <w:lvlJc w:val="right"/>
      <w:pPr>
        <w:ind w:left="4050" w:hanging="440"/>
      </w:pPr>
    </w:lvl>
    <w:lvl w:ilvl="6" w:tplc="0409000F" w:tentative="1">
      <w:start w:val="1"/>
      <w:numFmt w:val="decimal"/>
      <w:lvlText w:val="%7."/>
      <w:lvlJc w:val="left"/>
      <w:pPr>
        <w:ind w:left="4490" w:hanging="440"/>
      </w:pPr>
    </w:lvl>
    <w:lvl w:ilvl="7" w:tplc="04090019" w:tentative="1">
      <w:start w:val="1"/>
      <w:numFmt w:val="lowerLetter"/>
      <w:lvlText w:val="%8)"/>
      <w:lvlJc w:val="left"/>
      <w:pPr>
        <w:ind w:left="4930" w:hanging="440"/>
      </w:pPr>
    </w:lvl>
    <w:lvl w:ilvl="8" w:tplc="0409001B" w:tentative="1">
      <w:start w:val="1"/>
      <w:numFmt w:val="lowerRoman"/>
      <w:lvlText w:val="%9."/>
      <w:lvlJc w:val="right"/>
      <w:pPr>
        <w:ind w:left="5370" w:hanging="440"/>
      </w:pPr>
    </w:lvl>
  </w:abstractNum>
  <w:abstractNum w:abstractNumId="39" w15:restartNumberingAfterBreak="0">
    <w:nsid w:val="7D394638"/>
    <w:multiLevelType w:val="hybridMultilevel"/>
    <w:tmpl w:val="42C04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DEA3C9D"/>
    <w:multiLevelType w:val="multilevel"/>
    <w:tmpl w:val="00AC2BA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7640818">
    <w:abstractNumId w:val="30"/>
  </w:num>
  <w:num w:numId="2" w16cid:durableId="1135567109">
    <w:abstractNumId w:val="24"/>
  </w:num>
  <w:num w:numId="3" w16cid:durableId="1305550157">
    <w:abstractNumId w:val="27"/>
  </w:num>
  <w:num w:numId="4" w16cid:durableId="2032535740">
    <w:abstractNumId w:val="12"/>
  </w:num>
  <w:num w:numId="5" w16cid:durableId="1204632418">
    <w:abstractNumId w:val="7"/>
  </w:num>
  <w:num w:numId="6" w16cid:durableId="202837660">
    <w:abstractNumId w:val="18"/>
  </w:num>
  <w:num w:numId="7" w16cid:durableId="2078432052">
    <w:abstractNumId w:val="15"/>
  </w:num>
  <w:num w:numId="8" w16cid:durableId="2136168011">
    <w:abstractNumId w:val="22"/>
  </w:num>
  <w:num w:numId="9" w16cid:durableId="1736850296">
    <w:abstractNumId w:val="39"/>
  </w:num>
  <w:num w:numId="10" w16cid:durableId="849414593">
    <w:abstractNumId w:val="28"/>
  </w:num>
  <w:num w:numId="11" w16cid:durableId="120464450">
    <w:abstractNumId w:val="21"/>
  </w:num>
  <w:num w:numId="12" w16cid:durableId="463356892">
    <w:abstractNumId w:val="31"/>
  </w:num>
  <w:num w:numId="13" w16cid:durableId="1878274724">
    <w:abstractNumId w:val="9"/>
  </w:num>
  <w:num w:numId="14" w16cid:durableId="1748191581">
    <w:abstractNumId w:val="37"/>
  </w:num>
  <w:num w:numId="15" w16cid:durableId="352995682">
    <w:abstractNumId w:val="36"/>
  </w:num>
  <w:num w:numId="16" w16cid:durableId="1878355021">
    <w:abstractNumId w:val="11"/>
  </w:num>
  <w:num w:numId="17" w16cid:durableId="870922332">
    <w:abstractNumId w:val="1"/>
  </w:num>
  <w:num w:numId="18" w16cid:durableId="771171239">
    <w:abstractNumId w:val="10"/>
  </w:num>
  <w:num w:numId="19" w16cid:durableId="113642212">
    <w:abstractNumId w:val="2"/>
  </w:num>
  <w:num w:numId="20" w16cid:durableId="2031956158">
    <w:abstractNumId w:val="29"/>
  </w:num>
  <w:num w:numId="21" w16cid:durableId="115560865">
    <w:abstractNumId w:val="34"/>
  </w:num>
  <w:num w:numId="22" w16cid:durableId="41320822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35620145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59482149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55865930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1715643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34455312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48132668">
    <w:abstractNumId w:val="19"/>
  </w:num>
  <w:num w:numId="29" w16cid:durableId="290209149">
    <w:abstractNumId w:val="30"/>
  </w:num>
  <w:num w:numId="30" w16cid:durableId="1356883894">
    <w:abstractNumId w:val="25"/>
  </w:num>
  <w:num w:numId="31" w16cid:durableId="666518626">
    <w:abstractNumId w:val="30"/>
  </w:num>
  <w:num w:numId="32" w16cid:durableId="498278811">
    <w:abstractNumId w:val="30"/>
  </w:num>
  <w:num w:numId="33" w16cid:durableId="2109495605">
    <w:abstractNumId w:val="30"/>
  </w:num>
  <w:num w:numId="34" w16cid:durableId="1566139091">
    <w:abstractNumId w:val="30"/>
  </w:num>
  <w:num w:numId="35" w16cid:durableId="1815027486">
    <w:abstractNumId w:val="30"/>
  </w:num>
  <w:num w:numId="36" w16cid:durableId="1338653048">
    <w:abstractNumId w:val="16"/>
  </w:num>
  <w:num w:numId="37" w16cid:durableId="2035575783">
    <w:abstractNumId w:val="30"/>
  </w:num>
  <w:num w:numId="38" w16cid:durableId="876969813">
    <w:abstractNumId w:val="30"/>
  </w:num>
  <w:num w:numId="39" w16cid:durableId="1363553317">
    <w:abstractNumId w:val="14"/>
  </w:num>
  <w:num w:numId="40" w16cid:durableId="1522082507">
    <w:abstractNumId w:val="32"/>
  </w:num>
  <w:num w:numId="41" w16cid:durableId="513962901">
    <w:abstractNumId w:val="13"/>
  </w:num>
  <w:num w:numId="42" w16cid:durableId="1918249111">
    <w:abstractNumId w:val="30"/>
  </w:num>
  <w:num w:numId="43" w16cid:durableId="289555774">
    <w:abstractNumId w:val="33"/>
  </w:num>
  <w:num w:numId="44" w16cid:durableId="786317360">
    <w:abstractNumId w:val="8"/>
  </w:num>
  <w:num w:numId="45" w16cid:durableId="1007757652">
    <w:abstractNumId w:val="35"/>
  </w:num>
  <w:num w:numId="46" w16cid:durableId="980579284">
    <w:abstractNumId w:val="6"/>
  </w:num>
  <w:num w:numId="47" w16cid:durableId="2017416307">
    <w:abstractNumId w:val="30"/>
  </w:num>
  <w:num w:numId="48" w16cid:durableId="292173497">
    <w:abstractNumId w:val="30"/>
  </w:num>
  <w:num w:numId="49" w16cid:durableId="1745183248">
    <w:abstractNumId w:val="30"/>
  </w:num>
  <w:num w:numId="50" w16cid:durableId="1219322990">
    <w:abstractNumId w:val="30"/>
  </w:num>
  <w:num w:numId="51" w16cid:durableId="132990931">
    <w:abstractNumId w:val="30"/>
  </w:num>
  <w:num w:numId="52" w16cid:durableId="1652440154">
    <w:abstractNumId w:val="30"/>
  </w:num>
  <w:num w:numId="53" w16cid:durableId="2092001973">
    <w:abstractNumId w:val="30"/>
  </w:num>
  <w:num w:numId="54" w16cid:durableId="688335864">
    <w:abstractNumId w:val="30"/>
  </w:num>
  <w:num w:numId="55" w16cid:durableId="861820899">
    <w:abstractNumId w:val="30"/>
  </w:num>
  <w:num w:numId="56" w16cid:durableId="835076796">
    <w:abstractNumId w:val="30"/>
  </w:num>
  <w:num w:numId="57" w16cid:durableId="573395377">
    <w:abstractNumId w:val="30"/>
  </w:num>
  <w:num w:numId="58" w16cid:durableId="66828876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 w16cid:durableId="1388529329">
    <w:abstractNumId w:val="30"/>
  </w:num>
  <w:num w:numId="60" w16cid:durableId="378365681">
    <w:abstractNumId w:val="30"/>
  </w:num>
  <w:num w:numId="61" w16cid:durableId="733620750">
    <w:abstractNumId w:val="30"/>
  </w:num>
  <w:num w:numId="62" w16cid:durableId="953752497">
    <w:abstractNumId w:val="30"/>
  </w:num>
  <w:num w:numId="63" w16cid:durableId="1774084718">
    <w:abstractNumId w:val="17"/>
  </w:num>
  <w:num w:numId="64" w16cid:durableId="1246375930">
    <w:abstractNumId w:val="30"/>
  </w:num>
  <w:num w:numId="65" w16cid:durableId="1738818332">
    <w:abstractNumId w:val="30"/>
  </w:num>
  <w:num w:numId="66" w16cid:durableId="1139029086">
    <w:abstractNumId w:val="30"/>
  </w:num>
  <w:num w:numId="67" w16cid:durableId="87625979">
    <w:abstractNumId w:val="38"/>
  </w:num>
  <w:num w:numId="68" w16cid:durableId="1930112938">
    <w:abstractNumId w:val="30"/>
  </w:num>
  <w:num w:numId="69" w16cid:durableId="1383014754">
    <w:abstractNumId w:val="30"/>
  </w:num>
  <w:num w:numId="70" w16cid:durableId="1586718919">
    <w:abstractNumId w:val="30"/>
  </w:num>
  <w:num w:numId="71" w16cid:durableId="56053175">
    <w:abstractNumId w:val="30"/>
  </w:num>
  <w:num w:numId="72" w16cid:durableId="10768417">
    <w:abstractNumId w:val="30"/>
  </w:num>
  <w:num w:numId="73" w16cid:durableId="2102096154">
    <w:abstractNumId w:val="30"/>
  </w:num>
  <w:num w:numId="74" w16cid:durableId="672102915">
    <w:abstractNumId w:val="30"/>
  </w:num>
  <w:num w:numId="75" w16cid:durableId="2084332765">
    <w:abstractNumId w:val="30"/>
  </w:num>
  <w:num w:numId="76" w16cid:durableId="1195116896">
    <w:abstractNumId w:val="30"/>
  </w:num>
  <w:num w:numId="77" w16cid:durableId="571357478">
    <w:abstractNumId w:val="4"/>
  </w:num>
  <w:num w:numId="78" w16cid:durableId="748885909">
    <w:abstractNumId w:val="3"/>
  </w:num>
  <w:num w:numId="79" w16cid:durableId="1899629399">
    <w:abstractNumId w:val="26"/>
  </w:num>
  <w:num w:numId="80" w16cid:durableId="874463278">
    <w:abstractNumId w:val="40"/>
  </w:num>
  <w:num w:numId="81" w16cid:durableId="1738237079">
    <w:abstractNumId w:val="23"/>
  </w:num>
  <w:num w:numId="82" w16cid:durableId="1123111586">
    <w:abstractNumId w:val="5"/>
  </w:num>
  <w:num w:numId="83" w16cid:durableId="1590845773">
    <w:abstractNumId w:val="20"/>
  </w:num>
  <w:num w:numId="84" w16cid:durableId="842859072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36DA"/>
    <w:rsid w:val="00000825"/>
    <w:rsid w:val="00001E58"/>
    <w:rsid w:val="00002350"/>
    <w:rsid w:val="00002C52"/>
    <w:rsid w:val="00005208"/>
    <w:rsid w:val="0000595B"/>
    <w:rsid w:val="000104C5"/>
    <w:rsid w:val="000110EE"/>
    <w:rsid w:val="000122C4"/>
    <w:rsid w:val="00013432"/>
    <w:rsid w:val="00021326"/>
    <w:rsid w:val="000221AF"/>
    <w:rsid w:val="00027DF9"/>
    <w:rsid w:val="0003088B"/>
    <w:rsid w:val="00030E59"/>
    <w:rsid w:val="00030F83"/>
    <w:rsid w:val="00031A65"/>
    <w:rsid w:val="0003231E"/>
    <w:rsid w:val="00032B7F"/>
    <w:rsid w:val="00032EBB"/>
    <w:rsid w:val="0003339A"/>
    <w:rsid w:val="000357C7"/>
    <w:rsid w:val="0003604A"/>
    <w:rsid w:val="000411F9"/>
    <w:rsid w:val="00042705"/>
    <w:rsid w:val="00044057"/>
    <w:rsid w:val="00044672"/>
    <w:rsid w:val="00046E3F"/>
    <w:rsid w:val="00047AB1"/>
    <w:rsid w:val="00052C35"/>
    <w:rsid w:val="00056E0E"/>
    <w:rsid w:val="00067DBD"/>
    <w:rsid w:val="00070A32"/>
    <w:rsid w:val="000714C9"/>
    <w:rsid w:val="00072138"/>
    <w:rsid w:val="00073A24"/>
    <w:rsid w:val="0007507B"/>
    <w:rsid w:val="0007515E"/>
    <w:rsid w:val="00075772"/>
    <w:rsid w:val="00081C88"/>
    <w:rsid w:val="000821BF"/>
    <w:rsid w:val="000822AD"/>
    <w:rsid w:val="00082B51"/>
    <w:rsid w:val="00085846"/>
    <w:rsid w:val="00085BE4"/>
    <w:rsid w:val="00085EAE"/>
    <w:rsid w:val="00086BA7"/>
    <w:rsid w:val="00086D31"/>
    <w:rsid w:val="0009032E"/>
    <w:rsid w:val="00091361"/>
    <w:rsid w:val="000920D9"/>
    <w:rsid w:val="00094865"/>
    <w:rsid w:val="00095744"/>
    <w:rsid w:val="000963B1"/>
    <w:rsid w:val="000963E2"/>
    <w:rsid w:val="00097A76"/>
    <w:rsid w:val="000A0ED6"/>
    <w:rsid w:val="000A1AA8"/>
    <w:rsid w:val="000A44D3"/>
    <w:rsid w:val="000A4878"/>
    <w:rsid w:val="000A6489"/>
    <w:rsid w:val="000A7977"/>
    <w:rsid w:val="000B0006"/>
    <w:rsid w:val="000B0E18"/>
    <w:rsid w:val="000B3EBE"/>
    <w:rsid w:val="000B54F5"/>
    <w:rsid w:val="000B5704"/>
    <w:rsid w:val="000B5789"/>
    <w:rsid w:val="000B7CE6"/>
    <w:rsid w:val="000C0EAC"/>
    <w:rsid w:val="000C12CF"/>
    <w:rsid w:val="000C7938"/>
    <w:rsid w:val="000D1A76"/>
    <w:rsid w:val="000D1BA1"/>
    <w:rsid w:val="000D6001"/>
    <w:rsid w:val="000D60ED"/>
    <w:rsid w:val="000E628F"/>
    <w:rsid w:val="000F1771"/>
    <w:rsid w:val="000F50BE"/>
    <w:rsid w:val="0010028D"/>
    <w:rsid w:val="00106E39"/>
    <w:rsid w:val="00116386"/>
    <w:rsid w:val="001163A5"/>
    <w:rsid w:val="00124CE2"/>
    <w:rsid w:val="0012586F"/>
    <w:rsid w:val="00134C93"/>
    <w:rsid w:val="00136961"/>
    <w:rsid w:val="00137CE9"/>
    <w:rsid w:val="0014318B"/>
    <w:rsid w:val="00144A8B"/>
    <w:rsid w:val="00145343"/>
    <w:rsid w:val="001467EC"/>
    <w:rsid w:val="00151603"/>
    <w:rsid w:val="00157B3C"/>
    <w:rsid w:val="00161154"/>
    <w:rsid w:val="00165B76"/>
    <w:rsid w:val="001700F1"/>
    <w:rsid w:val="0017068F"/>
    <w:rsid w:val="00171E3E"/>
    <w:rsid w:val="00173CED"/>
    <w:rsid w:val="00174548"/>
    <w:rsid w:val="00175EAC"/>
    <w:rsid w:val="00176404"/>
    <w:rsid w:val="0018006E"/>
    <w:rsid w:val="00180391"/>
    <w:rsid w:val="00180CA6"/>
    <w:rsid w:val="0018616B"/>
    <w:rsid w:val="001870BB"/>
    <w:rsid w:val="00191A54"/>
    <w:rsid w:val="00192986"/>
    <w:rsid w:val="00194D5A"/>
    <w:rsid w:val="001969BA"/>
    <w:rsid w:val="001A0549"/>
    <w:rsid w:val="001A0601"/>
    <w:rsid w:val="001A4D9A"/>
    <w:rsid w:val="001A5B5D"/>
    <w:rsid w:val="001A5E06"/>
    <w:rsid w:val="001A7FAD"/>
    <w:rsid w:val="001B5F7F"/>
    <w:rsid w:val="001B69CE"/>
    <w:rsid w:val="001C0F0D"/>
    <w:rsid w:val="001C36C0"/>
    <w:rsid w:val="001C6E07"/>
    <w:rsid w:val="001D30F5"/>
    <w:rsid w:val="001D4278"/>
    <w:rsid w:val="001D5606"/>
    <w:rsid w:val="001D59A4"/>
    <w:rsid w:val="001D5D82"/>
    <w:rsid w:val="001D7DF6"/>
    <w:rsid w:val="001E1A8F"/>
    <w:rsid w:val="001E66DC"/>
    <w:rsid w:val="001F0D18"/>
    <w:rsid w:val="001F1CBD"/>
    <w:rsid w:val="001F1F3D"/>
    <w:rsid w:val="001F7EFA"/>
    <w:rsid w:val="002003AB"/>
    <w:rsid w:val="00201F22"/>
    <w:rsid w:val="00203ACB"/>
    <w:rsid w:val="00203CDB"/>
    <w:rsid w:val="002052BF"/>
    <w:rsid w:val="00205647"/>
    <w:rsid w:val="00210785"/>
    <w:rsid w:val="00210EED"/>
    <w:rsid w:val="00211560"/>
    <w:rsid w:val="00212699"/>
    <w:rsid w:val="0021381C"/>
    <w:rsid w:val="00214272"/>
    <w:rsid w:val="002142B7"/>
    <w:rsid w:val="002162EA"/>
    <w:rsid w:val="00216B4A"/>
    <w:rsid w:val="00216CA0"/>
    <w:rsid w:val="00217E67"/>
    <w:rsid w:val="00222557"/>
    <w:rsid w:val="00224FD1"/>
    <w:rsid w:val="00225293"/>
    <w:rsid w:val="002272FF"/>
    <w:rsid w:val="00227F8C"/>
    <w:rsid w:val="00232BBC"/>
    <w:rsid w:val="0023339F"/>
    <w:rsid w:val="00233BEF"/>
    <w:rsid w:val="002443F5"/>
    <w:rsid w:val="002453EE"/>
    <w:rsid w:val="00245E1B"/>
    <w:rsid w:val="002476BD"/>
    <w:rsid w:val="002477E2"/>
    <w:rsid w:val="002513D7"/>
    <w:rsid w:val="002522AD"/>
    <w:rsid w:val="002569EC"/>
    <w:rsid w:val="00257A89"/>
    <w:rsid w:val="00265194"/>
    <w:rsid w:val="002654DA"/>
    <w:rsid w:val="00266CFD"/>
    <w:rsid w:val="002708EE"/>
    <w:rsid w:val="002711D5"/>
    <w:rsid w:val="002718D8"/>
    <w:rsid w:val="002743A4"/>
    <w:rsid w:val="00274F04"/>
    <w:rsid w:val="00274F7E"/>
    <w:rsid w:val="00277A12"/>
    <w:rsid w:val="00280999"/>
    <w:rsid w:val="00281D25"/>
    <w:rsid w:val="00281DBD"/>
    <w:rsid w:val="00282BE7"/>
    <w:rsid w:val="002853E8"/>
    <w:rsid w:val="0028545B"/>
    <w:rsid w:val="00291F2D"/>
    <w:rsid w:val="00294BF7"/>
    <w:rsid w:val="0029616B"/>
    <w:rsid w:val="002A122F"/>
    <w:rsid w:val="002A376E"/>
    <w:rsid w:val="002A494B"/>
    <w:rsid w:val="002B262C"/>
    <w:rsid w:val="002B27AA"/>
    <w:rsid w:val="002B35D6"/>
    <w:rsid w:val="002B37C8"/>
    <w:rsid w:val="002B585D"/>
    <w:rsid w:val="002B69D0"/>
    <w:rsid w:val="002B7920"/>
    <w:rsid w:val="002B7D7A"/>
    <w:rsid w:val="002C3537"/>
    <w:rsid w:val="002C4090"/>
    <w:rsid w:val="002D07AA"/>
    <w:rsid w:val="002D34E2"/>
    <w:rsid w:val="002D38D0"/>
    <w:rsid w:val="002D4A50"/>
    <w:rsid w:val="002E098C"/>
    <w:rsid w:val="002E6A73"/>
    <w:rsid w:val="002E7ECE"/>
    <w:rsid w:val="002F0904"/>
    <w:rsid w:val="002F13AA"/>
    <w:rsid w:val="002F21AE"/>
    <w:rsid w:val="002F5B66"/>
    <w:rsid w:val="002F71DE"/>
    <w:rsid w:val="00301BC4"/>
    <w:rsid w:val="003029E6"/>
    <w:rsid w:val="0030572C"/>
    <w:rsid w:val="003115D1"/>
    <w:rsid w:val="00312560"/>
    <w:rsid w:val="00316C8F"/>
    <w:rsid w:val="00321F4A"/>
    <w:rsid w:val="00323A7F"/>
    <w:rsid w:val="003262A2"/>
    <w:rsid w:val="003301B3"/>
    <w:rsid w:val="003329E2"/>
    <w:rsid w:val="003336E7"/>
    <w:rsid w:val="00336284"/>
    <w:rsid w:val="00346EAB"/>
    <w:rsid w:val="0035678A"/>
    <w:rsid w:val="00357A1D"/>
    <w:rsid w:val="003602E0"/>
    <w:rsid w:val="003614F6"/>
    <w:rsid w:val="00361ECF"/>
    <w:rsid w:val="00365DE5"/>
    <w:rsid w:val="00370386"/>
    <w:rsid w:val="00373ABF"/>
    <w:rsid w:val="00375BC6"/>
    <w:rsid w:val="0037653B"/>
    <w:rsid w:val="0037669D"/>
    <w:rsid w:val="00377C1A"/>
    <w:rsid w:val="003829B6"/>
    <w:rsid w:val="00386731"/>
    <w:rsid w:val="00387749"/>
    <w:rsid w:val="0039290E"/>
    <w:rsid w:val="00393640"/>
    <w:rsid w:val="00394167"/>
    <w:rsid w:val="003A2B3D"/>
    <w:rsid w:val="003A7A69"/>
    <w:rsid w:val="003A7F19"/>
    <w:rsid w:val="003B1551"/>
    <w:rsid w:val="003B23D5"/>
    <w:rsid w:val="003B2EF4"/>
    <w:rsid w:val="003B3241"/>
    <w:rsid w:val="003B46B9"/>
    <w:rsid w:val="003C078B"/>
    <w:rsid w:val="003C1B2E"/>
    <w:rsid w:val="003C1E19"/>
    <w:rsid w:val="003C7957"/>
    <w:rsid w:val="003D0A3C"/>
    <w:rsid w:val="003D2AE3"/>
    <w:rsid w:val="003D3560"/>
    <w:rsid w:val="003D385B"/>
    <w:rsid w:val="003D65DE"/>
    <w:rsid w:val="003D70CE"/>
    <w:rsid w:val="003E19BD"/>
    <w:rsid w:val="003E1AF8"/>
    <w:rsid w:val="003E7099"/>
    <w:rsid w:val="003E71A6"/>
    <w:rsid w:val="003E7446"/>
    <w:rsid w:val="003F084C"/>
    <w:rsid w:val="003F21EC"/>
    <w:rsid w:val="003F4F9D"/>
    <w:rsid w:val="0040092C"/>
    <w:rsid w:val="0040128F"/>
    <w:rsid w:val="00401D70"/>
    <w:rsid w:val="0040280C"/>
    <w:rsid w:val="00402A0F"/>
    <w:rsid w:val="00410D11"/>
    <w:rsid w:val="0041300A"/>
    <w:rsid w:val="00417B36"/>
    <w:rsid w:val="004208FB"/>
    <w:rsid w:val="0042142E"/>
    <w:rsid w:val="0042179F"/>
    <w:rsid w:val="004226B7"/>
    <w:rsid w:val="00423820"/>
    <w:rsid w:val="00425D98"/>
    <w:rsid w:val="004327D9"/>
    <w:rsid w:val="00433357"/>
    <w:rsid w:val="0043662F"/>
    <w:rsid w:val="00437381"/>
    <w:rsid w:val="00445458"/>
    <w:rsid w:val="00445C63"/>
    <w:rsid w:val="004477AC"/>
    <w:rsid w:val="00452BA0"/>
    <w:rsid w:val="0045566A"/>
    <w:rsid w:val="004575D1"/>
    <w:rsid w:val="00464DF1"/>
    <w:rsid w:val="00467F0A"/>
    <w:rsid w:val="00471FC1"/>
    <w:rsid w:val="00475153"/>
    <w:rsid w:val="0048120D"/>
    <w:rsid w:val="004821A6"/>
    <w:rsid w:val="0048417A"/>
    <w:rsid w:val="004847FE"/>
    <w:rsid w:val="004875C7"/>
    <w:rsid w:val="004918CB"/>
    <w:rsid w:val="004930EB"/>
    <w:rsid w:val="00494797"/>
    <w:rsid w:val="004A0A89"/>
    <w:rsid w:val="004A0E45"/>
    <w:rsid w:val="004A4CDF"/>
    <w:rsid w:val="004A59D6"/>
    <w:rsid w:val="004A7AA3"/>
    <w:rsid w:val="004B110A"/>
    <w:rsid w:val="004B2D74"/>
    <w:rsid w:val="004B2E95"/>
    <w:rsid w:val="004B6596"/>
    <w:rsid w:val="004C4480"/>
    <w:rsid w:val="004C5480"/>
    <w:rsid w:val="004C64EF"/>
    <w:rsid w:val="004D778F"/>
    <w:rsid w:val="004E0BF0"/>
    <w:rsid w:val="004E3A57"/>
    <w:rsid w:val="004E3B84"/>
    <w:rsid w:val="004E41E3"/>
    <w:rsid w:val="004E5B0D"/>
    <w:rsid w:val="004F1277"/>
    <w:rsid w:val="004F1FF2"/>
    <w:rsid w:val="004F39A2"/>
    <w:rsid w:val="004F4564"/>
    <w:rsid w:val="004F6285"/>
    <w:rsid w:val="004F6DF3"/>
    <w:rsid w:val="004F7AAF"/>
    <w:rsid w:val="0050254D"/>
    <w:rsid w:val="00504492"/>
    <w:rsid w:val="00504A97"/>
    <w:rsid w:val="00511D34"/>
    <w:rsid w:val="00514B9C"/>
    <w:rsid w:val="00517EB0"/>
    <w:rsid w:val="00520166"/>
    <w:rsid w:val="005225A5"/>
    <w:rsid w:val="0052389E"/>
    <w:rsid w:val="0052430C"/>
    <w:rsid w:val="0052702C"/>
    <w:rsid w:val="00530D59"/>
    <w:rsid w:val="005320AB"/>
    <w:rsid w:val="0054161E"/>
    <w:rsid w:val="005420BA"/>
    <w:rsid w:val="00542392"/>
    <w:rsid w:val="00542DBA"/>
    <w:rsid w:val="00543560"/>
    <w:rsid w:val="005450FB"/>
    <w:rsid w:val="00551DD8"/>
    <w:rsid w:val="00552D15"/>
    <w:rsid w:val="005540DF"/>
    <w:rsid w:val="0056425D"/>
    <w:rsid w:val="00564424"/>
    <w:rsid w:val="00567E24"/>
    <w:rsid w:val="00567FB7"/>
    <w:rsid w:val="00573952"/>
    <w:rsid w:val="0057490F"/>
    <w:rsid w:val="00575635"/>
    <w:rsid w:val="00575FDF"/>
    <w:rsid w:val="0057774F"/>
    <w:rsid w:val="00580A0D"/>
    <w:rsid w:val="00581124"/>
    <w:rsid w:val="00581AC5"/>
    <w:rsid w:val="00582E05"/>
    <w:rsid w:val="00583570"/>
    <w:rsid w:val="00583761"/>
    <w:rsid w:val="00583C2F"/>
    <w:rsid w:val="00587E45"/>
    <w:rsid w:val="00591228"/>
    <w:rsid w:val="00592CFF"/>
    <w:rsid w:val="00593022"/>
    <w:rsid w:val="005932E7"/>
    <w:rsid w:val="00594B00"/>
    <w:rsid w:val="00594C6B"/>
    <w:rsid w:val="00596B79"/>
    <w:rsid w:val="005A031D"/>
    <w:rsid w:val="005A3206"/>
    <w:rsid w:val="005A35A8"/>
    <w:rsid w:val="005B035F"/>
    <w:rsid w:val="005B08B7"/>
    <w:rsid w:val="005B60EB"/>
    <w:rsid w:val="005B615C"/>
    <w:rsid w:val="005C081D"/>
    <w:rsid w:val="005C1CF6"/>
    <w:rsid w:val="005C36F5"/>
    <w:rsid w:val="005C4453"/>
    <w:rsid w:val="005C4B9C"/>
    <w:rsid w:val="005C7F4D"/>
    <w:rsid w:val="005D6CAF"/>
    <w:rsid w:val="005D76A7"/>
    <w:rsid w:val="005D7AEF"/>
    <w:rsid w:val="005E04AE"/>
    <w:rsid w:val="005E252A"/>
    <w:rsid w:val="005E3F9B"/>
    <w:rsid w:val="005E4364"/>
    <w:rsid w:val="005E55FF"/>
    <w:rsid w:val="005E5F1F"/>
    <w:rsid w:val="005E7CCC"/>
    <w:rsid w:val="005F300E"/>
    <w:rsid w:val="005F304D"/>
    <w:rsid w:val="005F3840"/>
    <w:rsid w:val="005F57A0"/>
    <w:rsid w:val="005F5A84"/>
    <w:rsid w:val="0060121A"/>
    <w:rsid w:val="00604700"/>
    <w:rsid w:val="00616820"/>
    <w:rsid w:val="0061707F"/>
    <w:rsid w:val="00621863"/>
    <w:rsid w:val="006223F8"/>
    <w:rsid w:val="00622F5E"/>
    <w:rsid w:val="00626D88"/>
    <w:rsid w:val="00627E2C"/>
    <w:rsid w:val="0063182D"/>
    <w:rsid w:val="00644278"/>
    <w:rsid w:val="0064462D"/>
    <w:rsid w:val="00644684"/>
    <w:rsid w:val="00644C07"/>
    <w:rsid w:val="006461AE"/>
    <w:rsid w:val="00651611"/>
    <w:rsid w:val="006537E1"/>
    <w:rsid w:val="006578AD"/>
    <w:rsid w:val="00660293"/>
    <w:rsid w:val="0066166C"/>
    <w:rsid w:val="006716E1"/>
    <w:rsid w:val="006721F9"/>
    <w:rsid w:val="0067293B"/>
    <w:rsid w:val="006765EF"/>
    <w:rsid w:val="00677893"/>
    <w:rsid w:val="0068241E"/>
    <w:rsid w:val="00682CE6"/>
    <w:rsid w:val="00683F0C"/>
    <w:rsid w:val="006842FE"/>
    <w:rsid w:val="006847AD"/>
    <w:rsid w:val="0068529B"/>
    <w:rsid w:val="00691E4C"/>
    <w:rsid w:val="00693814"/>
    <w:rsid w:val="00694636"/>
    <w:rsid w:val="0069690C"/>
    <w:rsid w:val="00696BBE"/>
    <w:rsid w:val="006A0C83"/>
    <w:rsid w:val="006A0DB1"/>
    <w:rsid w:val="006A2356"/>
    <w:rsid w:val="006A2C0F"/>
    <w:rsid w:val="006A4120"/>
    <w:rsid w:val="006A5152"/>
    <w:rsid w:val="006A5D8F"/>
    <w:rsid w:val="006A6AC4"/>
    <w:rsid w:val="006A7416"/>
    <w:rsid w:val="006B0BB3"/>
    <w:rsid w:val="006B0E52"/>
    <w:rsid w:val="006B1B06"/>
    <w:rsid w:val="006B25D4"/>
    <w:rsid w:val="006C3647"/>
    <w:rsid w:val="006C3FA0"/>
    <w:rsid w:val="006C408F"/>
    <w:rsid w:val="006C63BC"/>
    <w:rsid w:val="006C680F"/>
    <w:rsid w:val="006D09FA"/>
    <w:rsid w:val="006D1CC7"/>
    <w:rsid w:val="006D29EA"/>
    <w:rsid w:val="006D5276"/>
    <w:rsid w:val="006D547D"/>
    <w:rsid w:val="006E0AD2"/>
    <w:rsid w:val="006E0C22"/>
    <w:rsid w:val="006E1C84"/>
    <w:rsid w:val="006E3129"/>
    <w:rsid w:val="006E35D9"/>
    <w:rsid w:val="006E611C"/>
    <w:rsid w:val="006E6C92"/>
    <w:rsid w:val="006F37FC"/>
    <w:rsid w:val="006F7F62"/>
    <w:rsid w:val="007011A4"/>
    <w:rsid w:val="00701644"/>
    <w:rsid w:val="007025E5"/>
    <w:rsid w:val="00702BFF"/>
    <w:rsid w:val="007036EB"/>
    <w:rsid w:val="0071179D"/>
    <w:rsid w:val="00713D76"/>
    <w:rsid w:val="00716636"/>
    <w:rsid w:val="00720EC0"/>
    <w:rsid w:val="007219AC"/>
    <w:rsid w:val="007276C4"/>
    <w:rsid w:val="00727E91"/>
    <w:rsid w:val="007313F1"/>
    <w:rsid w:val="00733C52"/>
    <w:rsid w:val="0073679D"/>
    <w:rsid w:val="0074627E"/>
    <w:rsid w:val="00747AAF"/>
    <w:rsid w:val="0075083A"/>
    <w:rsid w:val="0075449A"/>
    <w:rsid w:val="00754766"/>
    <w:rsid w:val="00754801"/>
    <w:rsid w:val="00755C20"/>
    <w:rsid w:val="007636DA"/>
    <w:rsid w:val="00766089"/>
    <w:rsid w:val="00770283"/>
    <w:rsid w:val="00773EBD"/>
    <w:rsid w:val="00776312"/>
    <w:rsid w:val="00782566"/>
    <w:rsid w:val="007847B2"/>
    <w:rsid w:val="00784CAF"/>
    <w:rsid w:val="00785049"/>
    <w:rsid w:val="0078589A"/>
    <w:rsid w:val="00786BF2"/>
    <w:rsid w:val="00786E06"/>
    <w:rsid w:val="00787455"/>
    <w:rsid w:val="0079146C"/>
    <w:rsid w:val="0079272D"/>
    <w:rsid w:val="00797200"/>
    <w:rsid w:val="007A0962"/>
    <w:rsid w:val="007A27CD"/>
    <w:rsid w:val="007A2A00"/>
    <w:rsid w:val="007A3B33"/>
    <w:rsid w:val="007A42A1"/>
    <w:rsid w:val="007B01C8"/>
    <w:rsid w:val="007B213C"/>
    <w:rsid w:val="007B2B9F"/>
    <w:rsid w:val="007B3A2D"/>
    <w:rsid w:val="007B46B9"/>
    <w:rsid w:val="007B548A"/>
    <w:rsid w:val="007C3DA9"/>
    <w:rsid w:val="007C6633"/>
    <w:rsid w:val="007C6E31"/>
    <w:rsid w:val="007C79FB"/>
    <w:rsid w:val="007D18B6"/>
    <w:rsid w:val="007D23E7"/>
    <w:rsid w:val="007D3DDF"/>
    <w:rsid w:val="007D490A"/>
    <w:rsid w:val="007E1337"/>
    <w:rsid w:val="007E1FE7"/>
    <w:rsid w:val="007E3174"/>
    <w:rsid w:val="007E442F"/>
    <w:rsid w:val="007E6AAD"/>
    <w:rsid w:val="007F0183"/>
    <w:rsid w:val="007F0199"/>
    <w:rsid w:val="007F1611"/>
    <w:rsid w:val="00805142"/>
    <w:rsid w:val="0080585B"/>
    <w:rsid w:val="00805A56"/>
    <w:rsid w:val="00807078"/>
    <w:rsid w:val="00812C3A"/>
    <w:rsid w:val="00815B47"/>
    <w:rsid w:val="008175D6"/>
    <w:rsid w:val="0081771D"/>
    <w:rsid w:val="008178BB"/>
    <w:rsid w:val="00820749"/>
    <w:rsid w:val="00820851"/>
    <w:rsid w:val="00821E1D"/>
    <w:rsid w:val="00832AB4"/>
    <w:rsid w:val="0083385F"/>
    <w:rsid w:val="008338D7"/>
    <w:rsid w:val="00844812"/>
    <w:rsid w:val="0084771B"/>
    <w:rsid w:val="008503D5"/>
    <w:rsid w:val="00850C77"/>
    <w:rsid w:val="008512A7"/>
    <w:rsid w:val="00851322"/>
    <w:rsid w:val="008542D2"/>
    <w:rsid w:val="008548EA"/>
    <w:rsid w:val="008566CB"/>
    <w:rsid w:val="00860D48"/>
    <w:rsid w:val="00861CFB"/>
    <w:rsid w:val="00866E12"/>
    <w:rsid w:val="0087018D"/>
    <w:rsid w:val="008747E5"/>
    <w:rsid w:val="00875A45"/>
    <w:rsid w:val="00876365"/>
    <w:rsid w:val="008767C8"/>
    <w:rsid w:val="00876C03"/>
    <w:rsid w:val="00876FB2"/>
    <w:rsid w:val="00880A8C"/>
    <w:rsid w:val="008845F0"/>
    <w:rsid w:val="0089240B"/>
    <w:rsid w:val="00893893"/>
    <w:rsid w:val="00894EBE"/>
    <w:rsid w:val="008953C1"/>
    <w:rsid w:val="00897027"/>
    <w:rsid w:val="008A1557"/>
    <w:rsid w:val="008A2A21"/>
    <w:rsid w:val="008A4B87"/>
    <w:rsid w:val="008A5B0C"/>
    <w:rsid w:val="008A63A3"/>
    <w:rsid w:val="008A7DA5"/>
    <w:rsid w:val="008B41BE"/>
    <w:rsid w:val="008C108B"/>
    <w:rsid w:val="008C4381"/>
    <w:rsid w:val="008C7ABA"/>
    <w:rsid w:val="008D4B7C"/>
    <w:rsid w:val="008D4DD7"/>
    <w:rsid w:val="008D4E30"/>
    <w:rsid w:val="008D654C"/>
    <w:rsid w:val="008D69EE"/>
    <w:rsid w:val="008D7564"/>
    <w:rsid w:val="008D7C20"/>
    <w:rsid w:val="008E0293"/>
    <w:rsid w:val="008E2BDA"/>
    <w:rsid w:val="008E3901"/>
    <w:rsid w:val="008E3C8D"/>
    <w:rsid w:val="008E566E"/>
    <w:rsid w:val="008E5A7F"/>
    <w:rsid w:val="008F021B"/>
    <w:rsid w:val="008F205F"/>
    <w:rsid w:val="008F4A46"/>
    <w:rsid w:val="008F5584"/>
    <w:rsid w:val="0090437B"/>
    <w:rsid w:val="00907CCD"/>
    <w:rsid w:val="00907EA2"/>
    <w:rsid w:val="009119E2"/>
    <w:rsid w:val="00911B31"/>
    <w:rsid w:val="009135D4"/>
    <w:rsid w:val="0091482A"/>
    <w:rsid w:val="009162C6"/>
    <w:rsid w:val="009165B7"/>
    <w:rsid w:val="00920226"/>
    <w:rsid w:val="0092154D"/>
    <w:rsid w:val="0092266B"/>
    <w:rsid w:val="00922DD1"/>
    <w:rsid w:val="00925BCC"/>
    <w:rsid w:val="00926C92"/>
    <w:rsid w:val="00926E21"/>
    <w:rsid w:val="009305DA"/>
    <w:rsid w:val="009312A3"/>
    <w:rsid w:val="009313D6"/>
    <w:rsid w:val="00932911"/>
    <w:rsid w:val="009354A2"/>
    <w:rsid w:val="009406CB"/>
    <w:rsid w:val="009406E9"/>
    <w:rsid w:val="009420B4"/>
    <w:rsid w:val="00942C19"/>
    <w:rsid w:val="00943E20"/>
    <w:rsid w:val="0094514D"/>
    <w:rsid w:val="0095157F"/>
    <w:rsid w:val="0095270E"/>
    <w:rsid w:val="00961F21"/>
    <w:rsid w:val="00962035"/>
    <w:rsid w:val="00963D70"/>
    <w:rsid w:val="00966459"/>
    <w:rsid w:val="0097000F"/>
    <w:rsid w:val="00970183"/>
    <w:rsid w:val="0097033A"/>
    <w:rsid w:val="00970BAE"/>
    <w:rsid w:val="009719CD"/>
    <w:rsid w:val="0097451B"/>
    <w:rsid w:val="00983D33"/>
    <w:rsid w:val="0099241A"/>
    <w:rsid w:val="00994222"/>
    <w:rsid w:val="009964E1"/>
    <w:rsid w:val="009A1151"/>
    <w:rsid w:val="009A4754"/>
    <w:rsid w:val="009A7CD9"/>
    <w:rsid w:val="009B063B"/>
    <w:rsid w:val="009B362F"/>
    <w:rsid w:val="009B7CBC"/>
    <w:rsid w:val="009C0158"/>
    <w:rsid w:val="009C04B0"/>
    <w:rsid w:val="009C19D3"/>
    <w:rsid w:val="009C3C31"/>
    <w:rsid w:val="009C4FEE"/>
    <w:rsid w:val="009D1CB6"/>
    <w:rsid w:val="009D29DF"/>
    <w:rsid w:val="009D5591"/>
    <w:rsid w:val="009D65B8"/>
    <w:rsid w:val="009D69CC"/>
    <w:rsid w:val="009D78C2"/>
    <w:rsid w:val="009E691F"/>
    <w:rsid w:val="009F370C"/>
    <w:rsid w:val="009F6130"/>
    <w:rsid w:val="009F6783"/>
    <w:rsid w:val="009F69B2"/>
    <w:rsid w:val="00A0206D"/>
    <w:rsid w:val="00A03A66"/>
    <w:rsid w:val="00A0458E"/>
    <w:rsid w:val="00A05283"/>
    <w:rsid w:val="00A100C0"/>
    <w:rsid w:val="00A11281"/>
    <w:rsid w:val="00A133F1"/>
    <w:rsid w:val="00A15DFB"/>
    <w:rsid w:val="00A160F0"/>
    <w:rsid w:val="00A16850"/>
    <w:rsid w:val="00A1757C"/>
    <w:rsid w:val="00A20B60"/>
    <w:rsid w:val="00A20D6B"/>
    <w:rsid w:val="00A24BDB"/>
    <w:rsid w:val="00A27E0D"/>
    <w:rsid w:val="00A307F7"/>
    <w:rsid w:val="00A3181C"/>
    <w:rsid w:val="00A33BD6"/>
    <w:rsid w:val="00A35762"/>
    <w:rsid w:val="00A36DBE"/>
    <w:rsid w:val="00A37CBE"/>
    <w:rsid w:val="00A40E34"/>
    <w:rsid w:val="00A42C6A"/>
    <w:rsid w:val="00A4727A"/>
    <w:rsid w:val="00A50914"/>
    <w:rsid w:val="00A56845"/>
    <w:rsid w:val="00A61F05"/>
    <w:rsid w:val="00A63EAB"/>
    <w:rsid w:val="00A64D82"/>
    <w:rsid w:val="00A654ED"/>
    <w:rsid w:val="00A65F34"/>
    <w:rsid w:val="00A67A2E"/>
    <w:rsid w:val="00A67F93"/>
    <w:rsid w:val="00A7133C"/>
    <w:rsid w:val="00A738AA"/>
    <w:rsid w:val="00A73B4E"/>
    <w:rsid w:val="00A75DA9"/>
    <w:rsid w:val="00A813AC"/>
    <w:rsid w:val="00A831AA"/>
    <w:rsid w:val="00A83F42"/>
    <w:rsid w:val="00A85010"/>
    <w:rsid w:val="00A93067"/>
    <w:rsid w:val="00A97533"/>
    <w:rsid w:val="00A97A9B"/>
    <w:rsid w:val="00AA0B1F"/>
    <w:rsid w:val="00AA5EAD"/>
    <w:rsid w:val="00AA607F"/>
    <w:rsid w:val="00AA6C06"/>
    <w:rsid w:val="00AA713D"/>
    <w:rsid w:val="00AB13BF"/>
    <w:rsid w:val="00AB2EED"/>
    <w:rsid w:val="00AB3561"/>
    <w:rsid w:val="00AB51B4"/>
    <w:rsid w:val="00AC264E"/>
    <w:rsid w:val="00AC541E"/>
    <w:rsid w:val="00AC55C2"/>
    <w:rsid w:val="00AC5DEA"/>
    <w:rsid w:val="00AC7B6D"/>
    <w:rsid w:val="00AD03BF"/>
    <w:rsid w:val="00AD2DCF"/>
    <w:rsid w:val="00AD502D"/>
    <w:rsid w:val="00AD5BAB"/>
    <w:rsid w:val="00AD6A37"/>
    <w:rsid w:val="00AD7D23"/>
    <w:rsid w:val="00AE1C47"/>
    <w:rsid w:val="00AE2EC9"/>
    <w:rsid w:val="00AE5050"/>
    <w:rsid w:val="00AF1013"/>
    <w:rsid w:val="00AF10C0"/>
    <w:rsid w:val="00AF5624"/>
    <w:rsid w:val="00AF70C7"/>
    <w:rsid w:val="00B0046E"/>
    <w:rsid w:val="00B011F3"/>
    <w:rsid w:val="00B050C8"/>
    <w:rsid w:val="00B05A09"/>
    <w:rsid w:val="00B05AE3"/>
    <w:rsid w:val="00B12AD0"/>
    <w:rsid w:val="00B134CA"/>
    <w:rsid w:val="00B14907"/>
    <w:rsid w:val="00B15A2F"/>
    <w:rsid w:val="00B204FF"/>
    <w:rsid w:val="00B21163"/>
    <w:rsid w:val="00B24260"/>
    <w:rsid w:val="00B26694"/>
    <w:rsid w:val="00B26B10"/>
    <w:rsid w:val="00B272FC"/>
    <w:rsid w:val="00B3009B"/>
    <w:rsid w:val="00B317A0"/>
    <w:rsid w:val="00B3284C"/>
    <w:rsid w:val="00B336D9"/>
    <w:rsid w:val="00B40B8F"/>
    <w:rsid w:val="00B42BCE"/>
    <w:rsid w:val="00B43F25"/>
    <w:rsid w:val="00B44C8F"/>
    <w:rsid w:val="00B5261A"/>
    <w:rsid w:val="00B52DA0"/>
    <w:rsid w:val="00B55D87"/>
    <w:rsid w:val="00B57A4C"/>
    <w:rsid w:val="00B619BC"/>
    <w:rsid w:val="00B638DE"/>
    <w:rsid w:val="00B663B0"/>
    <w:rsid w:val="00B72A1C"/>
    <w:rsid w:val="00B82F0F"/>
    <w:rsid w:val="00B84213"/>
    <w:rsid w:val="00B8782F"/>
    <w:rsid w:val="00B900E7"/>
    <w:rsid w:val="00B95A00"/>
    <w:rsid w:val="00B9611E"/>
    <w:rsid w:val="00BA6BC5"/>
    <w:rsid w:val="00BA7E7B"/>
    <w:rsid w:val="00BB00DA"/>
    <w:rsid w:val="00BB0B81"/>
    <w:rsid w:val="00BB0BC4"/>
    <w:rsid w:val="00BB3B36"/>
    <w:rsid w:val="00BB6EE8"/>
    <w:rsid w:val="00BB7993"/>
    <w:rsid w:val="00BC047B"/>
    <w:rsid w:val="00BC298C"/>
    <w:rsid w:val="00BC37CC"/>
    <w:rsid w:val="00BC4AC5"/>
    <w:rsid w:val="00BC4AD1"/>
    <w:rsid w:val="00BC5604"/>
    <w:rsid w:val="00BD117B"/>
    <w:rsid w:val="00BD158B"/>
    <w:rsid w:val="00BD4D0A"/>
    <w:rsid w:val="00BF02B1"/>
    <w:rsid w:val="00BF0734"/>
    <w:rsid w:val="00BF26AA"/>
    <w:rsid w:val="00BF38F5"/>
    <w:rsid w:val="00BF5CB8"/>
    <w:rsid w:val="00BF6B04"/>
    <w:rsid w:val="00C0338D"/>
    <w:rsid w:val="00C03420"/>
    <w:rsid w:val="00C14008"/>
    <w:rsid w:val="00C21C18"/>
    <w:rsid w:val="00C22C49"/>
    <w:rsid w:val="00C24C32"/>
    <w:rsid w:val="00C32537"/>
    <w:rsid w:val="00C3476B"/>
    <w:rsid w:val="00C35970"/>
    <w:rsid w:val="00C377FC"/>
    <w:rsid w:val="00C42DCF"/>
    <w:rsid w:val="00C431D8"/>
    <w:rsid w:val="00C43244"/>
    <w:rsid w:val="00C43CA6"/>
    <w:rsid w:val="00C476BF"/>
    <w:rsid w:val="00C5349F"/>
    <w:rsid w:val="00C53912"/>
    <w:rsid w:val="00C54AF6"/>
    <w:rsid w:val="00C5656C"/>
    <w:rsid w:val="00C57C56"/>
    <w:rsid w:val="00C616FA"/>
    <w:rsid w:val="00C64D2D"/>
    <w:rsid w:val="00C666E8"/>
    <w:rsid w:val="00C6706F"/>
    <w:rsid w:val="00C675F3"/>
    <w:rsid w:val="00C70237"/>
    <w:rsid w:val="00C77C56"/>
    <w:rsid w:val="00C958AB"/>
    <w:rsid w:val="00CA1625"/>
    <w:rsid w:val="00CA1949"/>
    <w:rsid w:val="00CA6172"/>
    <w:rsid w:val="00CB5639"/>
    <w:rsid w:val="00CB58DF"/>
    <w:rsid w:val="00CB6607"/>
    <w:rsid w:val="00CB67EA"/>
    <w:rsid w:val="00CB6EC7"/>
    <w:rsid w:val="00CC2C82"/>
    <w:rsid w:val="00CD0214"/>
    <w:rsid w:val="00CD0E6C"/>
    <w:rsid w:val="00CD15D0"/>
    <w:rsid w:val="00CD1D8B"/>
    <w:rsid w:val="00CD589E"/>
    <w:rsid w:val="00CE2745"/>
    <w:rsid w:val="00CF06C8"/>
    <w:rsid w:val="00CF1995"/>
    <w:rsid w:val="00CF1B06"/>
    <w:rsid w:val="00CF1B95"/>
    <w:rsid w:val="00CF28A6"/>
    <w:rsid w:val="00CF3984"/>
    <w:rsid w:val="00CF3AF5"/>
    <w:rsid w:val="00CF4AD4"/>
    <w:rsid w:val="00D01DCE"/>
    <w:rsid w:val="00D02080"/>
    <w:rsid w:val="00D0437B"/>
    <w:rsid w:val="00D05269"/>
    <w:rsid w:val="00D066FA"/>
    <w:rsid w:val="00D06788"/>
    <w:rsid w:val="00D06CBE"/>
    <w:rsid w:val="00D123FE"/>
    <w:rsid w:val="00D15523"/>
    <w:rsid w:val="00D20445"/>
    <w:rsid w:val="00D21DBF"/>
    <w:rsid w:val="00D223DF"/>
    <w:rsid w:val="00D22BC4"/>
    <w:rsid w:val="00D24EB6"/>
    <w:rsid w:val="00D25A57"/>
    <w:rsid w:val="00D26B69"/>
    <w:rsid w:val="00D30BC2"/>
    <w:rsid w:val="00D32E4B"/>
    <w:rsid w:val="00D33581"/>
    <w:rsid w:val="00D3371B"/>
    <w:rsid w:val="00D3575E"/>
    <w:rsid w:val="00D36B27"/>
    <w:rsid w:val="00D4073B"/>
    <w:rsid w:val="00D40E95"/>
    <w:rsid w:val="00D41B83"/>
    <w:rsid w:val="00D43719"/>
    <w:rsid w:val="00D44228"/>
    <w:rsid w:val="00D45D4C"/>
    <w:rsid w:val="00D46030"/>
    <w:rsid w:val="00D50251"/>
    <w:rsid w:val="00D50F17"/>
    <w:rsid w:val="00D51EB5"/>
    <w:rsid w:val="00D52E89"/>
    <w:rsid w:val="00D53721"/>
    <w:rsid w:val="00D5488C"/>
    <w:rsid w:val="00D57988"/>
    <w:rsid w:val="00D57C83"/>
    <w:rsid w:val="00D6181D"/>
    <w:rsid w:val="00D61C64"/>
    <w:rsid w:val="00D66E94"/>
    <w:rsid w:val="00D710A2"/>
    <w:rsid w:val="00D738E4"/>
    <w:rsid w:val="00D75218"/>
    <w:rsid w:val="00D80C7B"/>
    <w:rsid w:val="00D84126"/>
    <w:rsid w:val="00D84F70"/>
    <w:rsid w:val="00D85CFD"/>
    <w:rsid w:val="00D86F88"/>
    <w:rsid w:val="00D8760E"/>
    <w:rsid w:val="00D87EFD"/>
    <w:rsid w:val="00D93135"/>
    <w:rsid w:val="00D93EEE"/>
    <w:rsid w:val="00D95F59"/>
    <w:rsid w:val="00DA002F"/>
    <w:rsid w:val="00DA1532"/>
    <w:rsid w:val="00DA3D24"/>
    <w:rsid w:val="00DA47E8"/>
    <w:rsid w:val="00DA5315"/>
    <w:rsid w:val="00DB0E11"/>
    <w:rsid w:val="00DB6F02"/>
    <w:rsid w:val="00DC0EE9"/>
    <w:rsid w:val="00DC1D36"/>
    <w:rsid w:val="00DC2D5C"/>
    <w:rsid w:val="00DC5249"/>
    <w:rsid w:val="00DC7A96"/>
    <w:rsid w:val="00DD102E"/>
    <w:rsid w:val="00DD2FF9"/>
    <w:rsid w:val="00DD32D6"/>
    <w:rsid w:val="00DD4D1A"/>
    <w:rsid w:val="00DD55DE"/>
    <w:rsid w:val="00DD5BFD"/>
    <w:rsid w:val="00DE17DA"/>
    <w:rsid w:val="00DE2014"/>
    <w:rsid w:val="00DE2174"/>
    <w:rsid w:val="00DE5DA0"/>
    <w:rsid w:val="00DF0E2B"/>
    <w:rsid w:val="00DF3507"/>
    <w:rsid w:val="00DF3535"/>
    <w:rsid w:val="00DF3FC5"/>
    <w:rsid w:val="00DF62F2"/>
    <w:rsid w:val="00DF6E73"/>
    <w:rsid w:val="00E02D55"/>
    <w:rsid w:val="00E060E6"/>
    <w:rsid w:val="00E06171"/>
    <w:rsid w:val="00E06AB3"/>
    <w:rsid w:val="00E10775"/>
    <w:rsid w:val="00E15093"/>
    <w:rsid w:val="00E1568D"/>
    <w:rsid w:val="00E15E1F"/>
    <w:rsid w:val="00E200A2"/>
    <w:rsid w:val="00E20F5D"/>
    <w:rsid w:val="00E22994"/>
    <w:rsid w:val="00E33476"/>
    <w:rsid w:val="00E351BF"/>
    <w:rsid w:val="00E44232"/>
    <w:rsid w:val="00E45E27"/>
    <w:rsid w:val="00E4742F"/>
    <w:rsid w:val="00E543F9"/>
    <w:rsid w:val="00E54B26"/>
    <w:rsid w:val="00E555EA"/>
    <w:rsid w:val="00E567A7"/>
    <w:rsid w:val="00E60F6D"/>
    <w:rsid w:val="00E619D7"/>
    <w:rsid w:val="00E61C41"/>
    <w:rsid w:val="00E63CB5"/>
    <w:rsid w:val="00E64BA5"/>
    <w:rsid w:val="00E66750"/>
    <w:rsid w:val="00E717E5"/>
    <w:rsid w:val="00E74D58"/>
    <w:rsid w:val="00E7777A"/>
    <w:rsid w:val="00E81FC6"/>
    <w:rsid w:val="00E9088D"/>
    <w:rsid w:val="00E9125D"/>
    <w:rsid w:val="00E96420"/>
    <w:rsid w:val="00EA1794"/>
    <w:rsid w:val="00EA63E5"/>
    <w:rsid w:val="00EB49D4"/>
    <w:rsid w:val="00EB562D"/>
    <w:rsid w:val="00EC15AA"/>
    <w:rsid w:val="00EC7CEE"/>
    <w:rsid w:val="00ED0535"/>
    <w:rsid w:val="00ED0789"/>
    <w:rsid w:val="00ED2E3C"/>
    <w:rsid w:val="00ED536C"/>
    <w:rsid w:val="00ED5A36"/>
    <w:rsid w:val="00EE002D"/>
    <w:rsid w:val="00EE0EAD"/>
    <w:rsid w:val="00EE2579"/>
    <w:rsid w:val="00EE2FDC"/>
    <w:rsid w:val="00EE3828"/>
    <w:rsid w:val="00EF2298"/>
    <w:rsid w:val="00EF22E8"/>
    <w:rsid w:val="00EF56EE"/>
    <w:rsid w:val="00F0147F"/>
    <w:rsid w:val="00F05E84"/>
    <w:rsid w:val="00F101C2"/>
    <w:rsid w:val="00F10CCD"/>
    <w:rsid w:val="00F11F0C"/>
    <w:rsid w:val="00F13844"/>
    <w:rsid w:val="00F15AAA"/>
    <w:rsid w:val="00F15DD9"/>
    <w:rsid w:val="00F22907"/>
    <w:rsid w:val="00F31BE4"/>
    <w:rsid w:val="00F3252D"/>
    <w:rsid w:val="00F359E3"/>
    <w:rsid w:val="00F37AED"/>
    <w:rsid w:val="00F5329D"/>
    <w:rsid w:val="00F54345"/>
    <w:rsid w:val="00F6007E"/>
    <w:rsid w:val="00F61ACC"/>
    <w:rsid w:val="00F65B00"/>
    <w:rsid w:val="00F77A0C"/>
    <w:rsid w:val="00F80740"/>
    <w:rsid w:val="00F828DF"/>
    <w:rsid w:val="00F82922"/>
    <w:rsid w:val="00F82AB6"/>
    <w:rsid w:val="00F8418B"/>
    <w:rsid w:val="00F92841"/>
    <w:rsid w:val="00F92E69"/>
    <w:rsid w:val="00F93C6D"/>
    <w:rsid w:val="00F9495D"/>
    <w:rsid w:val="00F96F8B"/>
    <w:rsid w:val="00F97A8E"/>
    <w:rsid w:val="00FA1465"/>
    <w:rsid w:val="00FA2661"/>
    <w:rsid w:val="00FA3C69"/>
    <w:rsid w:val="00FA65C5"/>
    <w:rsid w:val="00FA737F"/>
    <w:rsid w:val="00FB3776"/>
    <w:rsid w:val="00FC0EC1"/>
    <w:rsid w:val="00FC1903"/>
    <w:rsid w:val="00FC32AC"/>
    <w:rsid w:val="00FC3F53"/>
    <w:rsid w:val="00FC6F61"/>
    <w:rsid w:val="00FD05A8"/>
    <w:rsid w:val="00FD44C7"/>
    <w:rsid w:val="00FE009C"/>
    <w:rsid w:val="00FE10FA"/>
    <w:rsid w:val="00FE564D"/>
    <w:rsid w:val="00FF0547"/>
    <w:rsid w:val="00FF0645"/>
    <w:rsid w:val="00FF2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CF5D90"/>
  <w15:chartTrackingRefBased/>
  <w15:docId w15:val="{8099FAA9-4518-47A9-A53D-97B2D0212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54B26"/>
    <w:pPr>
      <w:widowControl w:val="0"/>
      <w:spacing w:line="360" w:lineRule="auto"/>
      <w:jc w:val="both"/>
    </w:pPr>
    <w:rPr>
      <w:rFonts w:ascii="Arial" w:hAnsi="Arial"/>
      <w:kern w:val="21"/>
      <w:sz w:val="21"/>
      <w:szCs w:val="24"/>
    </w:rPr>
  </w:style>
  <w:style w:type="paragraph" w:styleId="1">
    <w:name w:val="heading 1"/>
    <w:aliases w:val="heading 1"/>
    <w:basedOn w:val="a"/>
    <w:next w:val="a"/>
    <w:qFormat/>
    <w:rsid w:val="00C616FA"/>
    <w:pPr>
      <w:keepNext/>
      <w:keepLines/>
      <w:numPr>
        <w:numId w:val="1"/>
      </w:numPr>
      <w:spacing w:before="240" w:after="60"/>
      <w:jc w:val="left"/>
      <w:outlineLvl w:val="0"/>
    </w:pPr>
    <w:rPr>
      <w:b/>
      <w:bCs/>
      <w:kern w:val="44"/>
      <w:sz w:val="28"/>
      <w:szCs w:val="28"/>
    </w:rPr>
  </w:style>
  <w:style w:type="paragraph" w:styleId="2">
    <w:name w:val="heading 2"/>
    <w:aliases w:val="heading 2"/>
    <w:basedOn w:val="a"/>
    <w:next w:val="a"/>
    <w:qFormat/>
    <w:rsid w:val="00C616FA"/>
    <w:pPr>
      <w:keepNext/>
      <w:keepLines/>
      <w:numPr>
        <w:ilvl w:val="1"/>
        <w:numId w:val="1"/>
      </w:numPr>
      <w:spacing w:before="240" w:after="60"/>
      <w:jc w:val="left"/>
      <w:outlineLvl w:val="1"/>
    </w:pPr>
    <w:rPr>
      <w:b/>
      <w:bCs/>
      <w:kern w:val="24"/>
      <w:sz w:val="24"/>
      <w:szCs w:val="32"/>
    </w:rPr>
  </w:style>
  <w:style w:type="paragraph" w:styleId="3">
    <w:name w:val="heading 3"/>
    <w:aliases w:val="heading 3"/>
    <w:basedOn w:val="a"/>
    <w:next w:val="a"/>
    <w:link w:val="30"/>
    <w:qFormat/>
    <w:rsid w:val="00880A8C"/>
    <w:pPr>
      <w:keepNext/>
      <w:keepLines/>
      <w:numPr>
        <w:ilvl w:val="2"/>
        <w:numId w:val="1"/>
      </w:numPr>
      <w:tabs>
        <w:tab w:val="clear" w:pos="708"/>
        <w:tab w:val="left" w:pos="720"/>
        <w:tab w:val="num" w:pos="992"/>
      </w:tabs>
      <w:spacing w:before="240" w:after="60"/>
      <w:ind w:left="992"/>
      <w:jc w:val="left"/>
      <w:outlineLvl w:val="2"/>
    </w:pPr>
    <w:rPr>
      <w:sz w:val="24"/>
    </w:rPr>
  </w:style>
  <w:style w:type="paragraph" w:styleId="4">
    <w:name w:val="heading 4"/>
    <w:aliases w:val="heading 4"/>
    <w:basedOn w:val="a"/>
    <w:next w:val="a"/>
    <w:qFormat/>
    <w:rsid w:val="001467EC"/>
    <w:pPr>
      <w:keepNext/>
      <w:keepLines/>
      <w:numPr>
        <w:ilvl w:val="3"/>
        <w:numId w:val="1"/>
      </w:numPr>
      <w:spacing w:before="240" w:after="60"/>
      <w:jc w:val="left"/>
      <w:outlineLvl w:val="3"/>
    </w:pPr>
    <w:rPr>
      <w:bCs/>
      <w:kern w:val="24"/>
      <w:sz w:val="24"/>
      <w:szCs w:val="28"/>
    </w:rPr>
  </w:style>
  <w:style w:type="paragraph" w:styleId="50">
    <w:name w:val="heading 5"/>
    <w:aliases w:val="heading 5"/>
    <w:basedOn w:val="a"/>
    <w:next w:val="a"/>
    <w:link w:val="51"/>
    <w:qFormat/>
    <w:rsid w:val="000D60ED"/>
    <w:pPr>
      <w:keepNext/>
      <w:keepLines/>
      <w:tabs>
        <w:tab w:val="num" w:pos="1008"/>
      </w:tabs>
      <w:spacing w:before="260" w:after="40"/>
      <w:ind w:left="1008" w:hanging="1008"/>
      <w:outlineLvl w:val="4"/>
    </w:pPr>
    <w:rPr>
      <w:b/>
      <w:bCs/>
      <w:sz w:val="24"/>
      <w:szCs w:val="28"/>
      <w:lang w:val="x-none" w:eastAsia="x-none"/>
    </w:rPr>
  </w:style>
  <w:style w:type="paragraph" w:styleId="6">
    <w:name w:val="heading 6"/>
    <w:aliases w:val="heading 6"/>
    <w:basedOn w:val="a"/>
    <w:next w:val="a"/>
    <w:link w:val="60"/>
    <w:qFormat/>
    <w:rsid w:val="000D60ED"/>
    <w:pPr>
      <w:keepNext/>
      <w:keepLines/>
      <w:tabs>
        <w:tab w:val="num" w:pos="1152"/>
      </w:tabs>
      <w:spacing w:before="240" w:after="64" w:line="320" w:lineRule="auto"/>
      <w:ind w:left="1152" w:hanging="1152"/>
      <w:outlineLvl w:val="5"/>
    </w:pPr>
    <w:rPr>
      <w:b/>
      <w:bCs/>
      <w:sz w:val="2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标题5"/>
    <w:basedOn w:val="a"/>
    <w:next w:val="a"/>
    <w:rsid w:val="0069690C"/>
    <w:pPr>
      <w:keepNext/>
      <w:keepLines/>
      <w:numPr>
        <w:numId w:val="2"/>
      </w:numPr>
      <w:tabs>
        <w:tab w:val="clear" w:pos="840"/>
        <w:tab w:val="left" w:pos="1008"/>
      </w:tabs>
      <w:outlineLvl w:val="4"/>
    </w:pPr>
  </w:style>
  <w:style w:type="paragraph" w:customStyle="1" w:styleId="a3">
    <w:name w:val="正文提示"/>
    <w:basedOn w:val="a"/>
    <w:next w:val="a"/>
    <w:rsid w:val="00C616FA"/>
    <w:rPr>
      <w:i/>
      <w:color w:val="0000FF"/>
    </w:rPr>
  </w:style>
  <w:style w:type="table" w:customStyle="1" w:styleId="a4">
    <w:name w:val="表格"/>
    <w:basedOn w:val="a1"/>
    <w:rsid w:val="00C616FA"/>
    <w:pPr>
      <w:jc w:val="center"/>
    </w:pPr>
    <w:rPr>
      <w:sz w:val="21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8" w:space="0" w:color="auto"/>
        <w:insideV w:val="single" w:sz="8" w:space="0" w:color="auto"/>
      </w:tblBorders>
    </w:tblPr>
    <w:tcPr>
      <w:vAlign w:val="center"/>
    </w:tcPr>
    <w:tblStylePr w:type="firstRow">
      <w:pPr>
        <w:jc w:val="center"/>
      </w:pPr>
      <w:rPr>
        <w:rFonts w:eastAsia="SimSun"/>
        <w:b/>
        <w:sz w:val="21"/>
      </w:rPr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il"/>
          <w:insideV w:val="single" w:sz="8" w:space="0" w:color="auto"/>
          <w:tl2br w:val="nil"/>
          <w:tr2bl w:val="nil"/>
        </w:tcBorders>
        <w:shd w:val="clear" w:color="auto" w:fill="E6E6E6"/>
      </w:tcPr>
    </w:tblStylePr>
  </w:style>
  <w:style w:type="paragraph" w:styleId="a5">
    <w:name w:val="Document Map"/>
    <w:basedOn w:val="a"/>
    <w:semiHidden/>
    <w:rsid w:val="00C616FA"/>
    <w:pPr>
      <w:shd w:val="clear" w:color="auto" w:fill="000080"/>
    </w:pPr>
  </w:style>
  <w:style w:type="paragraph" w:styleId="TOC2">
    <w:name w:val="toc 2"/>
    <w:basedOn w:val="a"/>
    <w:next w:val="a"/>
    <w:autoRedefine/>
    <w:uiPriority w:val="39"/>
    <w:rsid w:val="00C616FA"/>
    <w:pPr>
      <w:ind w:left="210"/>
      <w:jc w:val="left"/>
    </w:pPr>
    <w:rPr>
      <w:rFonts w:ascii="Calibri" w:hAnsi="Calibr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0C12CF"/>
    <w:pPr>
      <w:spacing w:before="120" w:after="120"/>
      <w:jc w:val="left"/>
    </w:pPr>
    <w:rPr>
      <w:rFonts w:ascii="Calibri" w:hAnsi="Calibri"/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rsid w:val="00C616FA"/>
    <w:pPr>
      <w:ind w:left="420"/>
      <w:jc w:val="left"/>
    </w:pPr>
    <w:rPr>
      <w:rFonts w:ascii="Calibri" w:hAnsi="Calibri"/>
      <w:i/>
      <w:iCs/>
      <w:sz w:val="20"/>
      <w:szCs w:val="20"/>
    </w:rPr>
  </w:style>
  <w:style w:type="character" w:styleId="a6">
    <w:name w:val="Hyperlink"/>
    <w:uiPriority w:val="99"/>
    <w:rsid w:val="00082B51"/>
    <w:rPr>
      <w:color w:val="0000FF"/>
      <w:u w:val="single"/>
    </w:rPr>
  </w:style>
  <w:style w:type="table" w:styleId="a7">
    <w:name w:val="Table Grid"/>
    <w:basedOn w:val="a1"/>
    <w:rsid w:val="008953C1"/>
    <w:pPr>
      <w:widowControl w:val="0"/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semiHidden/>
    <w:rsid w:val="00D95F59"/>
    <w:rPr>
      <w:sz w:val="21"/>
      <w:szCs w:val="21"/>
    </w:rPr>
  </w:style>
  <w:style w:type="paragraph" w:styleId="a9">
    <w:name w:val="header"/>
    <w:basedOn w:val="a"/>
    <w:link w:val="aa"/>
    <w:uiPriority w:val="99"/>
    <w:rsid w:val="00C616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  <w:lang w:val="x-none" w:eastAsia="x-none"/>
    </w:rPr>
  </w:style>
  <w:style w:type="paragraph" w:styleId="ab">
    <w:name w:val="footer"/>
    <w:basedOn w:val="a"/>
    <w:rsid w:val="00C616F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customStyle="1" w:styleId="ac">
    <w:name w:val="封面密级"/>
    <w:basedOn w:val="a"/>
    <w:rsid w:val="00C616FA"/>
    <w:pPr>
      <w:jc w:val="center"/>
    </w:pPr>
    <w:rPr>
      <w:rFonts w:cs="SimSun"/>
      <w:b/>
      <w:bCs/>
      <w:szCs w:val="20"/>
    </w:rPr>
  </w:style>
  <w:style w:type="paragraph" w:customStyle="1" w:styleId="ad">
    <w:name w:val="封面标题"/>
    <w:basedOn w:val="a"/>
    <w:rsid w:val="00C616FA"/>
    <w:pPr>
      <w:jc w:val="center"/>
    </w:pPr>
    <w:rPr>
      <w:rFonts w:eastAsia="SimHei" w:cs="SimSun"/>
      <w:b/>
      <w:bCs/>
      <w:sz w:val="56"/>
      <w:szCs w:val="20"/>
    </w:rPr>
  </w:style>
  <w:style w:type="paragraph" w:customStyle="1" w:styleId="ae">
    <w:name w:val="封面表格文本"/>
    <w:rsid w:val="00C616FA"/>
    <w:pPr>
      <w:autoSpaceDE w:val="0"/>
      <w:autoSpaceDN w:val="0"/>
      <w:adjustRightInd w:val="0"/>
      <w:jc w:val="center"/>
    </w:pPr>
    <w:rPr>
      <w:rFonts w:ascii="Arial" w:hAnsi="Arial"/>
      <w:b/>
      <w:sz w:val="24"/>
    </w:rPr>
  </w:style>
  <w:style w:type="paragraph" w:styleId="af">
    <w:name w:val="annotation text"/>
    <w:basedOn w:val="a"/>
    <w:semiHidden/>
    <w:rsid w:val="00D95F59"/>
    <w:pPr>
      <w:jc w:val="left"/>
    </w:pPr>
  </w:style>
  <w:style w:type="paragraph" w:styleId="af0">
    <w:name w:val="annotation subject"/>
    <w:basedOn w:val="af"/>
    <w:next w:val="af"/>
    <w:semiHidden/>
    <w:rsid w:val="00D95F59"/>
    <w:rPr>
      <w:b/>
      <w:bCs/>
    </w:rPr>
  </w:style>
  <w:style w:type="paragraph" w:styleId="af1">
    <w:name w:val="Balloon Text"/>
    <w:basedOn w:val="a"/>
    <w:semiHidden/>
    <w:rsid w:val="00D95F59"/>
    <w:rPr>
      <w:sz w:val="18"/>
      <w:szCs w:val="18"/>
    </w:rPr>
  </w:style>
  <w:style w:type="paragraph" w:styleId="z-">
    <w:name w:val="HTML Bottom of Form"/>
    <w:basedOn w:val="a"/>
    <w:next w:val="a"/>
    <w:hidden/>
    <w:rsid w:val="000E628F"/>
    <w:pPr>
      <w:pBdr>
        <w:top w:val="single" w:sz="6" w:space="1" w:color="auto"/>
      </w:pBdr>
      <w:jc w:val="center"/>
    </w:pPr>
    <w:rPr>
      <w:rFonts w:cs="Arial"/>
      <w:vanish/>
      <w:sz w:val="16"/>
      <w:szCs w:val="16"/>
    </w:rPr>
  </w:style>
  <w:style w:type="paragraph" w:styleId="z-0">
    <w:name w:val="HTML Top of Form"/>
    <w:basedOn w:val="a"/>
    <w:next w:val="a"/>
    <w:hidden/>
    <w:rsid w:val="000E628F"/>
    <w:pPr>
      <w:pBdr>
        <w:bottom w:val="single" w:sz="6" w:space="1" w:color="auto"/>
      </w:pBdr>
      <w:jc w:val="center"/>
    </w:pPr>
    <w:rPr>
      <w:rFonts w:cs="Arial"/>
      <w:vanish/>
      <w:sz w:val="16"/>
      <w:szCs w:val="16"/>
    </w:rPr>
  </w:style>
  <w:style w:type="character" w:customStyle="1" w:styleId="51">
    <w:name w:val="标题 5 字符"/>
    <w:aliases w:val="heading 5 字符"/>
    <w:link w:val="50"/>
    <w:rsid w:val="000D60ED"/>
    <w:rPr>
      <w:rFonts w:ascii="Arial" w:hAnsi="Arial"/>
      <w:b/>
      <w:bCs/>
      <w:kern w:val="21"/>
      <w:sz w:val="24"/>
      <w:szCs w:val="28"/>
    </w:rPr>
  </w:style>
  <w:style w:type="character" w:customStyle="1" w:styleId="60">
    <w:name w:val="标题 6 字符"/>
    <w:aliases w:val="heading 6 字符"/>
    <w:link w:val="6"/>
    <w:rsid w:val="000D60ED"/>
    <w:rPr>
      <w:rFonts w:ascii="Arial" w:hAnsi="Arial"/>
      <w:b/>
      <w:bCs/>
      <w:kern w:val="21"/>
      <w:sz w:val="24"/>
      <w:szCs w:val="24"/>
    </w:rPr>
  </w:style>
  <w:style w:type="paragraph" w:styleId="af2">
    <w:name w:val="Title"/>
    <w:basedOn w:val="a"/>
    <w:link w:val="af3"/>
    <w:qFormat/>
    <w:rsid w:val="000D60ED"/>
    <w:pPr>
      <w:widowControl/>
      <w:tabs>
        <w:tab w:val="left" w:pos="0"/>
      </w:tabs>
      <w:overflowPunct w:val="0"/>
      <w:autoSpaceDE w:val="0"/>
      <w:autoSpaceDN w:val="0"/>
      <w:adjustRightInd w:val="0"/>
      <w:spacing w:before="300" w:after="300" w:line="240" w:lineRule="auto"/>
      <w:jc w:val="center"/>
      <w:textAlignment w:val="baseline"/>
    </w:pPr>
    <w:rPr>
      <w:noProof/>
      <w:kern w:val="0"/>
      <w:sz w:val="30"/>
      <w:szCs w:val="20"/>
      <w:lang w:val="x-none" w:eastAsia="x-none"/>
    </w:rPr>
  </w:style>
  <w:style w:type="character" w:customStyle="1" w:styleId="af3">
    <w:name w:val="标题 字符"/>
    <w:link w:val="af2"/>
    <w:rsid w:val="000D60ED"/>
    <w:rPr>
      <w:rFonts w:ascii="Arial" w:hAnsi="Arial"/>
      <w:noProof/>
      <w:sz w:val="30"/>
    </w:rPr>
  </w:style>
  <w:style w:type="paragraph" w:styleId="TOC">
    <w:name w:val="TOC Heading"/>
    <w:basedOn w:val="1"/>
    <w:next w:val="a"/>
    <w:uiPriority w:val="39"/>
    <w:qFormat/>
    <w:rsid w:val="000C12CF"/>
    <w:pPr>
      <w:widowControl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</w:rPr>
  </w:style>
  <w:style w:type="paragraph" w:styleId="TOC4">
    <w:name w:val="toc 4"/>
    <w:basedOn w:val="a"/>
    <w:next w:val="a"/>
    <w:autoRedefine/>
    <w:rsid w:val="000C12CF"/>
    <w:pPr>
      <w:ind w:left="630"/>
      <w:jc w:val="left"/>
    </w:pPr>
    <w:rPr>
      <w:rFonts w:ascii="Calibri" w:hAnsi="Calibri"/>
      <w:sz w:val="18"/>
      <w:szCs w:val="18"/>
    </w:rPr>
  </w:style>
  <w:style w:type="paragraph" w:styleId="TOC5">
    <w:name w:val="toc 5"/>
    <w:basedOn w:val="a"/>
    <w:next w:val="a"/>
    <w:autoRedefine/>
    <w:rsid w:val="000C12CF"/>
    <w:pPr>
      <w:ind w:left="840"/>
      <w:jc w:val="left"/>
    </w:pPr>
    <w:rPr>
      <w:rFonts w:ascii="Calibri" w:hAnsi="Calibri"/>
      <w:sz w:val="18"/>
      <w:szCs w:val="18"/>
    </w:rPr>
  </w:style>
  <w:style w:type="paragraph" w:styleId="TOC6">
    <w:name w:val="toc 6"/>
    <w:basedOn w:val="a"/>
    <w:next w:val="a"/>
    <w:autoRedefine/>
    <w:rsid w:val="000C12CF"/>
    <w:pPr>
      <w:ind w:left="1050"/>
      <w:jc w:val="left"/>
    </w:pPr>
    <w:rPr>
      <w:rFonts w:ascii="Calibri" w:hAnsi="Calibri"/>
      <w:sz w:val="18"/>
      <w:szCs w:val="18"/>
    </w:rPr>
  </w:style>
  <w:style w:type="paragraph" w:styleId="TOC7">
    <w:name w:val="toc 7"/>
    <w:basedOn w:val="a"/>
    <w:next w:val="a"/>
    <w:autoRedefine/>
    <w:rsid w:val="000C12CF"/>
    <w:pPr>
      <w:ind w:left="1260"/>
      <w:jc w:val="left"/>
    </w:pPr>
    <w:rPr>
      <w:rFonts w:ascii="Calibri" w:hAnsi="Calibri"/>
      <w:sz w:val="18"/>
      <w:szCs w:val="18"/>
    </w:rPr>
  </w:style>
  <w:style w:type="paragraph" w:styleId="TOC8">
    <w:name w:val="toc 8"/>
    <w:basedOn w:val="a"/>
    <w:next w:val="a"/>
    <w:autoRedefine/>
    <w:rsid w:val="000C12CF"/>
    <w:pPr>
      <w:ind w:left="1470"/>
      <w:jc w:val="left"/>
    </w:pPr>
    <w:rPr>
      <w:rFonts w:ascii="Calibri" w:hAnsi="Calibri"/>
      <w:sz w:val="18"/>
      <w:szCs w:val="18"/>
    </w:rPr>
  </w:style>
  <w:style w:type="paragraph" w:styleId="TOC9">
    <w:name w:val="toc 9"/>
    <w:basedOn w:val="a"/>
    <w:next w:val="a"/>
    <w:autoRedefine/>
    <w:rsid w:val="000C12CF"/>
    <w:pPr>
      <w:ind w:left="1680"/>
      <w:jc w:val="left"/>
    </w:pPr>
    <w:rPr>
      <w:rFonts w:ascii="Calibri" w:hAnsi="Calibri"/>
      <w:sz w:val="18"/>
      <w:szCs w:val="18"/>
    </w:rPr>
  </w:style>
  <w:style w:type="character" w:customStyle="1" w:styleId="aa">
    <w:name w:val="页眉 字符"/>
    <w:link w:val="a9"/>
    <w:uiPriority w:val="99"/>
    <w:rsid w:val="009420B4"/>
    <w:rPr>
      <w:rFonts w:ascii="Arial" w:hAnsi="Arial"/>
      <w:kern w:val="21"/>
      <w:sz w:val="18"/>
      <w:szCs w:val="18"/>
    </w:rPr>
  </w:style>
  <w:style w:type="character" w:customStyle="1" w:styleId="im-content1">
    <w:name w:val="im-content1"/>
    <w:rsid w:val="003A7A69"/>
    <w:rPr>
      <w:vanish w:val="0"/>
      <w:webHidden w:val="0"/>
      <w:color w:val="333333"/>
      <w:specVanish w:val="0"/>
    </w:rPr>
  </w:style>
  <w:style w:type="paragraph" w:styleId="af4">
    <w:name w:val="List Paragraph"/>
    <w:aliases w:val="（黄底红字）,M列出段落,段落-二代,编号a.,正文内容"/>
    <w:basedOn w:val="a"/>
    <w:link w:val="af5"/>
    <w:uiPriority w:val="34"/>
    <w:qFormat/>
    <w:rsid w:val="006842FE"/>
    <w:pPr>
      <w:ind w:firstLineChars="200" w:firstLine="420"/>
    </w:pPr>
  </w:style>
  <w:style w:type="character" w:styleId="af6">
    <w:name w:val="FollowedHyperlink"/>
    <w:basedOn w:val="a0"/>
    <w:rsid w:val="0061707F"/>
    <w:rPr>
      <w:color w:val="954F72" w:themeColor="followedHyperlink"/>
      <w:u w:val="single"/>
    </w:rPr>
  </w:style>
  <w:style w:type="paragraph" w:customStyle="1" w:styleId="tgt">
    <w:name w:val="tgt"/>
    <w:basedOn w:val="a"/>
    <w:rsid w:val="00042705"/>
    <w:pPr>
      <w:widowControl/>
      <w:spacing w:before="100" w:beforeAutospacing="1" w:after="100" w:afterAutospacing="1" w:line="240" w:lineRule="auto"/>
      <w:jc w:val="left"/>
    </w:pPr>
    <w:rPr>
      <w:rFonts w:ascii="SimSun" w:hAnsi="SimSun" w:cs="SimSun"/>
      <w:kern w:val="0"/>
      <w:sz w:val="24"/>
    </w:rPr>
  </w:style>
  <w:style w:type="character" w:customStyle="1" w:styleId="tgt1">
    <w:name w:val="tgt1"/>
    <w:basedOn w:val="a0"/>
    <w:rsid w:val="00042705"/>
  </w:style>
  <w:style w:type="character" w:styleId="af7">
    <w:name w:val="Strong"/>
    <w:basedOn w:val="a0"/>
    <w:uiPriority w:val="22"/>
    <w:qFormat/>
    <w:rsid w:val="00A4727A"/>
    <w:rPr>
      <w:b/>
      <w:bCs/>
    </w:rPr>
  </w:style>
  <w:style w:type="character" w:styleId="af8">
    <w:name w:val="Subtle Emphasis"/>
    <w:basedOn w:val="a0"/>
    <w:uiPriority w:val="19"/>
    <w:qFormat/>
    <w:rsid w:val="00A4727A"/>
    <w:rPr>
      <w:i/>
      <w:iCs/>
      <w:color w:val="404040" w:themeColor="text1" w:themeTint="BF"/>
    </w:rPr>
  </w:style>
  <w:style w:type="character" w:customStyle="1" w:styleId="af5">
    <w:name w:val="列表段落 字符"/>
    <w:aliases w:val="（黄底红字） 字符,M列出段落 字符,段落-二代 字符,编号a. 字符,正文内容 字符"/>
    <w:basedOn w:val="a0"/>
    <w:link w:val="af4"/>
    <w:uiPriority w:val="34"/>
    <w:rsid w:val="009C4FEE"/>
    <w:rPr>
      <w:rFonts w:ascii="Arial" w:hAnsi="Arial"/>
      <w:kern w:val="21"/>
      <w:sz w:val="21"/>
      <w:szCs w:val="24"/>
    </w:rPr>
  </w:style>
  <w:style w:type="character" w:customStyle="1" w:styleId="30">
    <w:name w:val="标题 3 字符"/>
    <w:aliases w:val="heading 3 字符"/>
    <w:basedOn w:val="a0"/>
    <w:link w:val="3"/>
    <w:rsid w:val="00880A8C"/>
    <w:rPr>
      <w:rFonts w:ascii="Arial" w:hAnsi="Arial"/>
      <w:kern w:val="21"/>
      <w:sz w:val="24"/>
      <w:szCs w:val="24"/>
    </w:rPr>
  </w:style>
  <w:style w:type="paragraph" w:styleId="af9">
    <w:name w:val="Normal (Web)"/>
    <w:basedOn w:val="a"/>
    <w:uiPriority w:val="99"/>
    <w:unhideWhenUsed/>
    <w:rsid w:val="00755C20"/>
    <w:pPr>
      <w:widowControl/>
      <w:spacing w:before="100" w:beforeAutospacing="1" w:after="100" w:afterAutospacing="1" w:line="240" w:lineRule="auto"/>
      <w:jc w:val="left"/>
    </w:pPr>
    <w:rPr>
      <w:rFonts w:ascii="SimSun" w:hAnsi="SimSun" w:cs="SimSun"/>
      <w:kern w:val="0"/>
      <w:sz w:val="24"/>
    </w:rPr>
  </w:style>
  <w:style w:type="character" w:styleId="HTML">
    <w:name w:val="HTML Code"/>
    <w:basedOn w:val="a0"/>
    <w:uiPriority w:val="99"/>
    <w:unhideWhenUsed/>
    <w:rsid w:val="004A0E45"/>
    <w:rPr>
      <w:rFonts w:ascii="SimSun" w:eastAsia="SimSun" w:hAnsi="SimSun" w:cs="SimSun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4A0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SimSun" w:hAnsi="SimSun" w:cs="SimSun"/>
      <w:kern w:val="0"/>
      <w:sz w:val="24"/>
    </w:rPr>
  </w:style>
  <w:style w:type="character" w:customStyle="1" w:styleId="HTML1">
    <w:name w:val="HTML 预设格式 字符"/>
    <w:basedOn w:val="a0"/>
    <w:link w:val="HTML0"/>
    <w:uiPriority w:val="99"/>
    <w:rsid w:val="004A0E45"/>
    <w:rPr>
      <w:rFonts w:ascii="SimSun" w:hAnsi="SimSun" w:cs="SimSun"/>
      <w:sz w:val="24"/>
      <w:szCs w:val="24"/>
    </w:rPr>
  </w:style>
  <w:style w:type="character" w:customStyle="1" w:styleId="code-block-headercopy">
    <w:name w:val="code-block-header__copy"/>
    <w:basedOn w:val="a0"/>
    <w:rsid w:val="004A0E45"/>
  </w:style>
  <w:style w:type="character" w:customStyle="1" w:styleId="hljs-keyword">
    <w:name w:val="hljs-keyword"/>
    <w:basedOn w:val="a0"/>
    <w:rsid w:val="004A0E45"/>
  </w:style>
  <w:style w:type="character" w:customStyle="1" w:styleId="hljs-symbol">
    <w:name w:val="hljs-symbol"/>
    <w:basedOn w:val="a0"/>
    <w:rsid w:val="004A0E45"/>
  </w:style>
  <w:style w:type="character" w:customStyle="1" w:styleId="hljs-attribute">
    <w:name w:val="hljs-attribute"/>
    <w:basedOn w:val="a0"/>
    <w:rsid w:val="004A0E45"/>
  </w:style>
  <w:style w:type="character" w:customStyle="1" w:styleId="hljs-tag">
    <w:name w:val="hljs-tag"/>
    <w:basedOn w:val="a0"/>
    <w:rsid w:val="004A0E45"/>
  </w:style>
  <w:style w:type="character" w:customStyle="1" w:styleId="hljs-name">
    <w:name w:val="hljs-name"/>
    <w:basedOn w:val="a0"/>
    <w:rsid w:val="004A0E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1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1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7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43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14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01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59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40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75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12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45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811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36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23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46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87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80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91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08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37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69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25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70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65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2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71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adasgitlab.autel.com/acur/acur101_ps_linux/-/commit/697fb0102decc893268bf1316c1376c28153a0fc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adasgitlab.autel.com/acur/acur101_ps_linux/-/commit/697fb0102decc893268bf1316c1376c28153a0f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adasgitlab.autel.com/acur/acur101_ps_linux/-/commit/697fb0102decc893268bf1316c1376c28153a0fc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xiang&#24429;&#24819;\&#26700;&#38754;\~2927784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582E5B-C4FD-4AB1-8D2D-433088C78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~2927784.dot</Template>
  <TotalTime>6577</TotalTime>
  <Pages>30</Pages>
  <Words>2877</Words>
  <Characters>16403</Characters>
  <Application>Microsoft Office Word</Application>
  <DocSecurity>0</DocSecurity>
  <Lines>136</Lines>
  <Paragraphs>38</Paragraphs>
  <ScaleCrop>false</ScaleCrop>
  <Company>www.xunchi.com</Company>
  <LinksUpToDate>false</LinksUpToDate>
  <CharactersWithSpaces>19242</CharactersWithSpaces>
  <SharedDoc>false</SharedDoc>
  <HLinks>
    <vt:vector size="150" baseType="variant">
      <vt:variant>
        <vt:i4>1441840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_Toc111574714</vt:lpwstr>
      </vt:variant>
      <vt:variant>
        <vt:i4>1441840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_Toc111574713</vt:lpwstr>
      </vt:variant>
      <vt:variant>
        <vt:i4>1441840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_Toc111574712</vt:lpwstr>
      </vt:variant>
      <vt:variant>
        <vt:i4>1441840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_Toc111574711</vt:lpwstr>
      </vt:variant>
      <vt:variant>
        <vt:i4>1441840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_Toc111574710</vt:lpwstr>
      </vt:variant>
      <vt:variant>
        <vt:i4>1507376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_Toc111574709</vt:lpwstr>
      </vt:variant>
      <vt:variant>
        <vt:i4>1507376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_Toc111574708</vt:lpwstr>
      </vt:variant>
      <vt:variant>
        <vt:i4>1507376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_Toc111574707</vt:lpwstr>
      </vt:variant>
      <vt:variant>
        <vt:i4>1507376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_Toc111574706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_Toc111574705</vt:lpwstr>
      </vt:variant>
      <vt:variant>
        <vt:i4>1507376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_Toc111574704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_Toc111574703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_Toc111574702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_Toc111574701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_Toc111574700</vt:lpwstr>
      </vt:variant>
      <vt:variant>
        <vt:i4>1966129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_Toc111574699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_Toc111574698</vt:lpwstr>
      </vt:variant>
      <vt:variant>
        <vt:i4>1966129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_Toc111574697</vt:lpwstr>
      </vt:variant>
      <vt:variant>
        <vt:i4>1966129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_Toc111574696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_Toc111574695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_Toc111574694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_Toc111574693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_Toc111574692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_Toc111574691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_Toc111574690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pxiang彭想</dc:creator>
  <cp:keywords/>
  <dc:description/>
  <cp:lastModifiedBy>滑国青</cp:lastModifiedBy>
  <cp:revision>151</cp:revision>
  <cp:lastPrinted>1899-12-31T16:00:00Z</cp:lastPrinted>
  <dcterms:created xsi:type="dcterms:W3CDTF">2023-07-31T11:47:00Z</dcterms:created>
  <dcterms:modified xsi:type="dcterms:W3CDTF">2023-09-25T08:09:00Z</dcterms:modified>
</cp:coreProperties>
</file>